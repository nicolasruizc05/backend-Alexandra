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49C4C" w14:textId="4142D8F3" w:rsidR="005232C4" w:rsidRPr="003D2600" w:rsidRDefault="00CA7432" w:rsidP="00A45942">
      <w:pPr>
        <w:jc w:val="center"/>
        <w:rPr>
          <w:sz w:val="20"/>
          <w:szCs w:val="20"/>
        </w:rPr>
      </w:pPr>
      <w:bookmarkStart w:id="0" w:name="_Hlk241624294"/>
      <w:r>
        <w:rPr>
          <w:rFonts w:ascii="Arial" w:hAnsi="Arial" w:cs="Arial"/>
          <w:b/>
          <w:bCs/>
          <w:color w:val="70AD47" w:themeColor="accent6"/>
          <w:sz w:val="28"/>
          <w:szCs w:val="28"/>
        </w:rPr>
        <w:t>Actividad Construcción y documentación de una API con Express</w:t>
      </w:r>
    </w:p>
    <w:bookmarkEnd w:id="0"/>
    <w:p w14:paraId="7EF4D9D5" w14:textId="77777777" w:rsidR="00AB6DCF" w:rsidRPr="003D2600" w:rsidRDefault="00AB6DCF">
      <w:pPr>
        <w:rPr>
          <w:sz w:val="20"/>
          <w:szCs w:val="20"/>
        </w:rPr>
      </w:pPr>
    </w:p>
    <w:p w14:paraId="7D34982F" w14:textId="77777777" w:rsidR="00AB6DCF" w:rsidRPr="003D2600" w:rsidRDefault="00AB6DCF">
      <w:pPr>
        <w:rPr>
          <w:sz w:val="20"/>
          <w:szCs w:val="20"/>
        </w:rPr>
      </w:pPr>
    </w:p>
    <w:p w14:paraId="2FDF9032" w14:textId="7C1BE131" w:rsidR="005232C4" w:rsidRPr="005B2A79" w:rsidRDefault="005232C4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Cs w:val="24"/>
        </w:rPr>
        <w:t>a</w:t>
      </w:r>
      <w:r w:rsidRPr="005B2A79">
        <w:rPr>
          <w:rFonts w:ascii="Arial" w:hAnsi="Arial" w:cs="Arial"/>
          <w:b/>
          <w:bCs/>
          <w:szCs w:val="24"/>
        </w:rPr>
        <w:t>:</w:t>
      </w:r>
      <w:r w:rsidRPr="005B2A79">
        <w:rPr>
          <w:rFonts w:ascii="Arial" w:hAnsi="Arial" w:cs="Arial"/>
          <w:szCs w:val="24"/>
        </w:rPr>
        <w:t xml:space="preserve"> 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  <w:t>Instructor</w:t>
      </w:r>
      <w:r w:rsidR="00FD0569">
        <w:rPr>
          <w:rFonts w:ascii="Arial" w:hAnsi="Arial" w:cs="Arial"/>
          <w:szCs w:val="24"/>
        </w:rPr>
        <w:t>a Alexandra Muñoz</w:t>
      </w:r>
    </w:p>
    <w:p w14:paraId="045888A7" w14:textId="22E8A6C9" w:rsidR="005232C4" w:rsidRPr="001A3DB2" w:rsidRDefault="005232C4" w:rsidP="00AC5B38">
      <w:pPr>
        <w:ind w:left="708"/>
        <w:rPr>
          <w:rFonts w:ascii="Arial" w:hAnsi="Arial" w:cs="Arial"/>
          <w:b/>
          <w:bCs/>
          <w:color w:val="70AD47" w:themeColor="accent6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Por</w:t>
      </w:r>
      <w:r w:rsidR="008B20FF" w:rsidRPr="005B2A79">
        <w:rPr>
          <w:rFonts w:ascii="Arial" w:hAnsi="Arial" w:cs="Arial"/>
          <w:b/>
          <w:bCs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2A0D2D">
        <w:rPr>
          <w:rFonts w:ascii="Arial" w:hAnsi="Arial" w:cs="Arial"/>
          <w:b/>
          <w:bCs/>
          <w:color w:val="70AD47" w:themeColor="accent6"/>
          <w:szCs w:val="24"/>
        </w:rPr>
        <w:t>Nicolas Ruiz Colorado</w:t>
      </w:r>
    </w:p>
    <w:p w14:paraId="3890CBA8" w14:textId="4B31FE6B" w:rsidR="00AC5B38" w:rsidRPr="005B2A79" w:rsidRDefault="00AC5B38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Ficha:</w:t>
      </w:r>
      <w:r w:rsidRPr="005B2A79">
        <w:rPr>
          <w:rFonts w:ascii="Arial" w:hAnsi="Arial" w:cs="Arial"/>
          <w:szCs w:val="24"/>
        </w:rPr>
        <w:t xml:space="preserve">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>3312932</w:t>
      </w:r>
    </w:p>
    <w:p w14:paraId="09C9ADE0" w14:textId="4946A474" w:rsidR="00213878" w:rsidRPr="00963DFF" w:rsidRDefault="00C9645A" w:rsidP="00963DFF">
      <w:pPr>
        <w:spacing w:after="200" w:line="276" w:lineRule="auto"/>
        <w:ind w:left="708"/>
        <w:jc w:val="both"/>
        <w:rPr>
          <w:rFonts w:ascii="Arial" w:hAnsi="Arial" w:cs="Arial"/>
          <w:szCs w:val="24"/>
        </w:rPr>
      </w:pPr>
      <w:r w:rsidRPr="00213878">
        <w:rPr>
          <w:rFonts w:ascii="Arial" w:hAnsi="Arial" w:cs="Arial"/>
          <w:b/>
          <w:bCs/>
          <w:szCs w:val="24"/>
        </w:rPr>
        <w:t>Competencia:</w:t>
      </w:r>
      <w:r w:rsidRPr="00213878">
        <w:rPr>
          <w:rFonts w:ascii="Arial" w:hAnsi="Arial" w:cs="Arial"/>
          <w:szCs w:val="24"/>
        </w:rPr>
        <w:t xml:space="preserve"> </w:t>
      </w:r>
      <w:r w:rsidR="001A3DB2" w:rsidRP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</w:p>
    <w:p w14:paraId="0B13231D" w14:textId="19203109" w:rsidR="001A3DB2" w:rsidRPr="001A3DB2" w:rsidRDefault="001A3DB2" w:rsidP="00C12364">
      <w:pPr>
        <w:ind w:left="4248" w:hanging="3540"/>
        <w:jc w:val="both"/>
        <w:rPr>
          <w:rFonts w:ascii="Arial" w:hAnsi="Arial" w:cs="Arial"/>
          <w:szCs w:val="24"/>
        </w:rPr>
      </w:pPr>
    </w:p>
    <w:p w14:paraId="78734852" w14:textId="77777777" w:rsidR="001A3DB2" w:rsidRPr="001A3DB2" w:rsidRDefault="001A3DB2">
      <w:pPr>
        <w:pStyle w:val="Default"/>
        <w:numPr>
          <w:ilvl w:val="1"/>
          <w:numId w:val="2"/>
        </w:numPr>
        <w:jc w:val="both"/>
      </w:pPr>
    </w:p>
    <w:p w14:paraId="7729E48E" w14:textId="77777777" w:rsidR="007F7EF7" w:rsidRPr="005B2A79" w:rsidRDefault="007F7EF7" w:rsidP="00C9645A">
      <w:pPr>
        <w:pStyle w:val="Default"/>
        <w:ind w:left="708"/>
        <w:jc w:val="both"/>
        <w:rPr>
          <w:sz w:val="22"/>
          <w:szCs w:val="22"/>
        </w:rPr>
      </w:pPr>
    </w:p>
    <w:p w14:paraId="1D41F252" w14:textId="05F9E3BF" w:rsidR="005232C4" w:rsidRPr="007F7EF7" w:rsidRDefault="005232C4" w:rsidP="007F7EF7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1DEEB5D2" w14:textId="77777777" w:rsidR="007F7EF7" w:rsidRDefault="007F7EF7" w:rsidP="00867096">
      <w:pPr>
        <w:ind w:firstLine="0"/>
        <w:rPr>
          <w:rFonts w:ascii="Arial" w:hAnsi="Arial" w:cs="Arial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 xml:space="preserve">Regional </w:t>
      </w:r>
      <w:r w:rsidR="008B20FF" w:rsidRPr="005B2A79">
        <w:rPr>
          <w:rFonts w:ascii="Arial" w:hAnsi="Arial" w:cs="Arial"/>
          <w:szCs w:val="24"/>
        </w:rPr>
        <w:t>Cauca</w:t>
      </w:r>
    </w:p>
    <w:p w14:paraId="3FBE44CB" w14:textId="77777777" w:rsid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29E9386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18E84E3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8E354C0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A5B9BAF" w14:textId="77777777" w:rsidR="00867096" w:rsidRPr="005232C4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0D22765" w14:textId="7E726B7E" w:rsidR="00210C11" w:rsidRPr="00867096" w:rsidRDefault="008B20FF" w:rsidP="00867096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Popayán</w:t>
      </w:r>
      <w:r w:rsidR="005232C4" w:rsidRPr="005B2A79">
        <w:rPr>
          <w:rFonts w:ascii="Arial" w:hAnsi="Arial" w:cs="Arial"/>
          <w:szCs w:val="24"/>
        </w:rPr>
        <w:t xml:space="preserve">, día </w:t>
      </w:r>
      <w:r w:rsidR="00CA7432">
        <w:rPr>
          <w:rFonts w:ascii="Arial" w:hAnsi="Arial" w:cs="Arial"/>
          <w:b/>
          <w:bCs/>
          <w:color w:val="70AD47" w:themeColor="accent6"/>
          <w:szCs w:val="24"/>
        </w:rPr>
        <w:t>20</w:t>
      </w:r>
      <w:r w:rsidR="00FE7FCA" w:rsidRPr="001A3DB2">
        <w:rPr>
          <w:rFonts w:ascii="Arial" w:hAnsi="Arial" w:cs="Arial"/>
          <w:b/>
          <w:bCs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 </w:t>
      </w:r>
      <w:r w:rsidR="00CA7432">
        <w:rPr>
          <w:rFonts w:ascii="Arial" w:hAnsi="Arial" w:cs="Arial"/>
          <w:b/>
          <w:bCs/>
          <w:color w:val="70AD47" w:themeColor="accent6"/>
          <w:szCs w:val="24"/>
        </w:rPr>
        <w:t>octubre</w:t>
      </w:r>
      <w:r w:rsidR="005232C4" w:rsidRPr="001A3DB2">
        <w:rPr>
          <w:rFonts w:ascii="Arial" w:hAnsi="Arial" w:cs="Arial"/>
          <w:color w:val="70AD47" w:themeColor="accent6"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del año </w:t>
      </w:r>
      <w:r w:rsidR="004C4470">
        <w:rPr>
          <w:rFonts w:ascii="Arial" w:hAnsi="Arial" w:cs="Arial"/>
          <w:b/>
          <w:bCs/>
          <w:color w:val="70AD47" w:themeColor="accent6"/>
          <w:szCs w:val="24"/>
        </w:rPr>
        <w:t>2026</w:t>
      </w: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theme="majorBidi"/>
          <w:b/>
          <w:sz w:val="24"/>
          <w:szCs w:val="40"/>
        </w:rPr>
      </w:sdtEndPr>
      <w:sdtContent>
        <w:p w14:paraId="3135305B" w14:textId="27461B42" w:rsidR="008B20FF" w:rsidRPr="008B20FF" w:rsidRDefault="008B20FF" w:rsidP="00E43A8A">
          <w:pPr>
            <w:pStyle w:val="TtuloTDC"/>
            <w:ind w:left="432"/>
            <w:rPr>
              <w:rFonts w:ascii="Arial" w:hAnsi="Arial" w:cs="Arial"/>
              <w:b w:val="0"/>
              <w:bCs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Cs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12E34116" w14:textId="528B3B99" w:rsidR="00984FAF" w:rsidRDefault="008B20FF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E43A8A">
            <w:fldChar w:fldCharType="begin"/>
          </w:r>
          <w:r w:rsidRPr="00E43A8A">
            <w:instrText xml:space="preserve"> TOC \o "1-3" \h \z \u </w:instrText>
          </w:r>
          <w:r w:rsidRPr="00E43A8A">
            <w:fldChar w:fldCharType="separate"/>
          </w:r>
          <w:hyperlink w:anchor="_Toc243413343" w:history="1">
            <w:r w:rsidR="00984FAF" w:rsidRPr="002860A9">
              <w:rPr>
                <w:rStyle w:val="Hipervnculo"/>
                <w:noProof/>
              </w:rPr>
              <w:t>Actividad Construcción y documentación de una API con express</w:t>
            </w:r>
            <w:r w:rsidR="00984FAF">
              <w:rPr>
                <w:noProof/>
                <w:webHidden/>
              </w:rPr>
              <w:tab/>
            </w:r>
            <w:r w:rsidR="00984FAF">
              <w:rPr>
                <w:noProof/>
                <w:webHidden/>
              </w:rPr>
              <w:fldChar w:fldCharType="begin"/>
            </w:r>
            <w:r w:rsidR="00984FAF">
              <w:rPr>
                <w:noProof/>
                <w:webHidden/>
              </w:rPr>
              <w:instrText xml:space="preserve"> PAGEREF _Toc243413343 \h </w:instrText>
            </w:r>
            <w:r w:rsidR="00984FAF">
              <w:rPr>
                <w:noProof/>
                <w:webHidden/>
              </w:rPr>
            </w:r>
            <w:r w:rsidR="00984FAF">
              <w:rPr>
                <w:noProof/>
                <w:webHidden/>
              </w:rPr>
              <w:fldChar w:fldCharType="separate"/>
            </w:r>
            <w:r w:rsidR="00984FAF">
              <w:rPr>
                <w:noProof/>
                <w:webHidden/>
              </w:rPr>
              <w:t>4</w:t>
            </w:r>
            <w:r w:rsidR="00984FAF">
              <w:rPr>
                <w:noProof/>
                <w:webHidden/>
              </w:rPr>
              <w:fldChar w:fldCharType="end"/>
            </w:r>
          </w:hyperlink>
        </w:p>
        <w:p w14:paraId="3344B678" w14:textId="784CC974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44" w:history="1">
            <w:r w:rsidRPr="002860A9">
              <w:rPr>
                <w:rStyle w:val="Hipervnculo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EC63" w14:textId="55D36091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45" w:history="1">
            <w:r w:rsidRPr="002860A9">
              <w:rPr>
                <w:rStyle w:val="Hipervnculo"/>
                <w:noProof/>
              </w:rPr>
              <w:t>1.1.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Creación de la carpeta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8727" w14:textId="46CC7ECD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46" w:history="1">
            <w:r w:rsidRPr="002860A9">
              <w:rPr>
                <w:rStyle w:val="Hipervnculo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Creación del proyecto con npm init -y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C04F" w14:textId="27831A0E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47" w:history="1">
            <w:r w:rsidRPr="002860A9">
              <w:rPr>
                <w:rStyle w:val="Hipervnculo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Instalación del npm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41B6" w14:textId="3DFCD6D7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48" w:history="1">
            <w:r w:rsidRPr="002860A9">
              <w:rPr>
                <w:rStyle w:val="Hipervnculo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Instalar el nodemon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A0A3" w14:textId="5EDBCC3B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49" w:history="1">
            <w:r w:rsidRPr="002860A9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Configuración de ejecución del servidor en modo normal y en modo desarrollador con Nodemon.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53F3" w14:textId="450B3397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0" w:history="1">
            <w:r w:rsidRPr="002860A9">
              <w:rPr>
                <w:rStyle w:val="Hipervnculo"/>
                <w:noProof/>
              </w:rPr>
              <w:t>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Ejecución en modo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156BC" w14:textId="3DB96658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1" w:history="1">
            <w:r w:rsidRPr="002860A9">
              <w:rPr>
                <w:rStyle w:val="Hipervnculo"/>
                <w:noProof/>
              </w:rPr>
              <w:t>2.2.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Ejecución en modo nodemon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52BF" w14:textId="35E8E9DE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2" w:history="1">
            <w:r w:rsidRPr="002860A9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Crear una ruta get/inicio que devuelva un mensaje de bienvenida en formato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4B51" w14:textId="37CE384F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3" w:history="1">
            <w:r w:rsidRPr="002860A9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Crear una ruta get/información que devuelva información general del servicio en formato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E4BC6" w14:textId="2C6110CF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4" w:history="1">
            <w:r w:rsidRPr="002860A9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Crear una ruta post/solicitudes que reciba nombre, apellido y correo electrónico en el cuerpo de la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D39A" w14:textId="3BE00566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5" w:history="1">
            <w:r w:rsidRPr="002860A9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Validar que los tres campos sean enviados y que el correo tenga un formato razonable. Si los datos no cumplen la API debe responder de forma clara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B1A1" w14:textId="13E1660F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6" w:history="1">
            <w:r w:rsidRPr="002860A9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Cuando los datos sean válidos, responder que la solicitud fue recibida. No es obligatorio guardar datos en una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62E8" w14:textId="47F9E9DC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7" w:history="1">
            <w:r w:rsidRPr="002860A9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Incorporar al menos un middleware propio que registre en la consola el método HTTP y la ruta solicitada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103AB" w14:textId="7AFFBF77" w:rsidR="00984FAF" w:rsidRDefault="00984FAF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8" w:history="1">
            <w:r w:rsidRPr="002860A9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Aplicar el middleware de análisis de JSON que ofrece Express, y justificar por qué debe registrarse antes de las rutas que leen req.body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6A977" w14:textId="7ED7B842" w:rsidR="00984FAF" w:rsidRDefault="00984FAF">
          <w:pPr>
            <w:pStyle w:val="TDC2"/>
            <w:tabs>
              <w:tab w:val="left" w:pos="168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59" w:history="1">
            <w:r w:rsidRPr="002860A9">
              <w:rPr>
                <w:rStyle w:val="Hipervnculo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Configurar respuestas para rutas inexistentes y para solicitudes con datos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F4BF" w14:textId="5137CCB6" w:rsidR="00984FAF" w:rsidRDefault="00984FAF">
          <w:pPr>
            <w:pStyle w:val="TDC2"/>
            <w:tabs>
              <w:tab w:val="left" w:pos="168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60" w:history="1">
            <w:r w:rsidRPr="002860A9">
              <w:rPr>
                <w:rStyle w:val="Hipervnculo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Investigación obligatoria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3E45" w14:textId="3FE42D6E" w:rsidR="00984FAF" w:rsidRDefault="00984FAF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3413361" w:history="1">
            <w:r w:rsidRPr="002860A9">
              <w:rPr>
                <w:rStyle w:val="Hipervnculo"/>
                <w:noProof/>
              </w:rPr>
              <w:t>11.1.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2860A9">
              <w:rPr>
                <w:rStyle w:val="Hipervnculo"/>
                <w:noProof/>
              </w:rPr>
              <w:t>¿Qué es un middleware en Express y en que momento del ciclo de una petición se ejecuta?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_Toc243413361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193B" w14:textId="69FAB2B5" w:rsidR="001C646D" w:rsidRDefault="008B20FF" w:rsidP="001C646D">
          <w:pPr>
            <w:pStyle w:val="Ttulo1"/>
            <w:rPr>
              <w:lang w:val="es-ES"/>
            </w:rPr>
          </w:pPr>
          <w:r w:rsidRPr="00E43A8A">
            <w:rPr>
              <w:lang w:val="es-ES"/>
            </w:rPr>
            <w:fldChar w:fldCharType="end"/>
          </w:r>
        </w:p>
      </w:sdtContent>
    </w:sdt>
    <w:p w14:paraId="31505D1C" w14:textId="3CB6A826" w:rsidR="00A11479" w:rsidRDefault="00A11479" w:rsidP="00CA7432">
      <w:pPr>
        <w:pStyle w:val="Ttulo1"/>
      </w:pPr>
      <w:r>
        <w:br w:type="page"/>
      </w:r>
      <w:bookmarkStart w:id="1" w:name="_Toc243413343"/>
      <w:r w:rsidR="00CA7432">
        <w:lastRenderedPageBreak/>
        <w:t xml:space="preserve">Actividad Construcción y documentación de una API con </w:t>
      </w:r>
      <w:proofErr w:type="spellStart"/>
      <w:r w:rsidR="00CA7432">
        <w:t>express</w:t>
      </w:r>
      <w:bookmarkEnd w:id="1"/>
      <w:proofErr w:type="spellEnd"/>
    </w:p>
    <w:p w14:paraId="1DC0C6BD" w14:textId="53FCCEC7" w:rsidR="00CA7432" w:rsidRDefault="00CA7432" w:rsidP="00CA7432">
      <w:pPr>
        <w:pStyle w:val="Ttulo2"/>
        <w:numPr>
          <w:ilvl w:val="0"/>
          <w:numId w:val="48"/>
        </w:numPr>
      </w:pPr>
      <w:bookmarkStart w:id="2" w:name="_Toc243413344"/>
      <w:r>
        <w:t>Creación del proyecto</w:t>
      </w:r>
      <w:bookmarkEnd w:id="2"/>
    </w:p>
    <w:p w14:paraId="197FA391" w14:textId="13A609D3" w:rsidR="00CA7432" w:rsidRDefault="00CA7432" w:rsidP="00CA7432">
      <w:pPr>
        <w:pStyle w:val="Ttulo3"/>
        <w:numPr>
          <w:ilvl w:val="1"/>
          <w:numId w:val="48"/>
        </w:numPr>
      </w:pPr>
      <w:r>
        <w:t xml:space="preserve"> </w:t>
      </w:r>
      <w:bookmarkStart w:id="3" w:name="_Toc243413345"/>
      <w:r>
        <w:t>Creación de la carpeta del proyecto</w:t>
      </w:r>
      <w:bookmarkEnd w:id="3"/>
      <w:r>
        <w:t xml:space="preserve"> </w:t>
      </w:r>
    </w:p>
    <w:p w14:paraId="4AA0F8E6" w14:textId="0A958EEC" w:rsidR="00CA7432" w:rsidRDefault="00CA7432" w:rsidP="00CA7432">
      <w:pPr>
        <w:ind w:firstLine="0"/>
      </w:pPr>
      <w:r w:rsidRPr="00CA7432">
        <w:drawing>
          <wp:inline distT="0" distB="0" distL="0" distR="0" wp14:anchorId="26989E12" wp14:editId="7754E8C3">
            <wp:extent cx="5612130" cy="5048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A9AD" w14:textId="4FA76008" w:rsidR="00CA7432" w:rsidRDefault="00CA7432" w:rsidP="00CA7432">
      <w:pPr>
        <w:pStyle w:val="Ttulo3"/>
        <w:numPr>
          <w:ilvl w:val="1"/>
          <w:numId w:val="48"/>
        </w:numPr>
      </w:pPr>
      <w:r>
        <w:t xml:space="preserve"> </w:t>
      </w:r>
      <w:bookmarkStart w:id="4" w:name="_Toc243413346"/>
      <w:r>
        <w:t xml:space="preserve">Creación del proyecto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  <w:bookmarkEnd w:id="4"/>
    </w:p>
    <w:p w14:paraId="43391755" w14:textId="32DEF7FC" w:rsidR="00CA7432" w:rsidRDefault="00CA7432" w:rsidP="00CA7432">
      <w:pPr>
        <w:ind w:firstLine="0"/>
      </w:pPr>
      <w:r w:rsidRPr="00CA7432">
        <w:drawing>
          <wp:inline distT="0" distB="0" distL="0" distR="0" wp14:anchorId="2EDC48CD" wp14:editId="2CF94FC6">
            <wp:extent cx="5612130" cy="348996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F9CA" w14:textId="15E61852" w:rsidR="00CA7432" w:rsidRDefault="00CA7432" w:rsidP="00CA7432">
      <w:pPr>
        <w:pStyle w:val="Ttulo3"/>
        <w:numPr>
          <w:ilvl w:val="1"/>
          <w:numId w:val="48"/>
        </w:numPr>
      </w:pPr>
      <w:r>
        <w:lastRenderedPageBreak/>
        <w:t xml:space="preserve"> </w:t>
      </w:r>
      <w:bookmarkStart w:id="5" w:name="_Toc243413347"/>
      <w:r>
        <w:t xml:space="preserve">Instalación del </w:t>
      </w:r>
      <w:proofErr w:type="spellStart"/>
      <w:r>
        <w:t>npm</w:t>
      </w:r>
      <w:proofErr w:type="spellEnd"/>
      <w:r>
        <w:t xml:space="preserve"> </w:t>
      </w:r>
      <w:proofErr w:type="spellStart"/>
      <w:r>
        <w:t>express</w:t>
      </w:r>
      <w:bookmarkEnd w:id="5"/>
      <w:proofErr w:type="spellEnd"/>
    </w:p>
    <w:p w14:paraId="23B1F103" w14:textId="5AFA7422" w:rsidR="00CA7432" w:rsidRDefault="005B3D4C" w:rsidP="005B3D4C">
      <w:pPr>
        <w:ind w:firstLine="0"/>
      </w:pPr>
      <w:r w:rsidRPr="005B3D4C">
        <w:drawing>
          <wp:inline distT="0" distB="0" distL="0" distR="0" wp14:anchorId="55462DF1" wp14:editId="1D44E20B">
            <wp:extent cx="5612130" cy="18484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5C5F" w14:textId="2DAB22DF" w:rsidR="005B3D4C" w:rsidRDefault="005B3D4C" w:rsidP="005B3D4C">
      <w:pPr>
        <w:pStyle w:val="Ttulo3"/>
        <w:numPr>
          <w:ilvl w:val="1"/>
          <w:numId w:val="48"/>
        </w:numPr>
      </w:pPr>
      <w:r>
        <w:t xml:space="preserve"> </w:t>
      </w:r>
      <w:bookmarkStart w:id="6" w:name="_Toc243413348"/>
      <w:r>
        <w:t xml:space="preserve">Instalar el </w:t>
      </w:r>
      <w:proofErr w:type="spellStart"/>
      <w:r>
        <w:t>nodemon</w:t>
      </w:r>
      <w:bookmarkEnd w:id="6"/>
      <w:proofErr w:type="spellEnd"/>
    </w:p>
    <w:p w14:paraId="667E318D" w14:textId="1D21DD09" w:rsidR="005B3D4C" w:rsidRDefault="005B3D4C" w:rsidP="005B3D4C">
      <w:pPr>
        <w:ind w:firstLine="0"/>
      </w:pPr>
      <w:r w:rsidRPr="005B3D4C">
        <w:drawing>
          <wp:inline distT="0" distB="0" distL="0" distR="0" wp14:anchorId="37296B53" wp14:editId="3EE572E7">
            <wp:extent cx="5612130" cy="229806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C461" w14:textId="64E6F92C" w:rsidR="005B3D4C" w:rsidRDefault="005B3D4C" w:rsidP="005B3D4C">
      <w:pPr>
        <w:pStyle w:val="Ttulo2"/>
        <w:numPr>
          <w:ilvl w:val="0"/>
          <w:numId w:val="48"/>
        </w:numPr>
      </w:pPr>
      <w:bookmarkStart w:id="7" w:name="_Toc243413349"/>
      <w:r>
        <w:lastRenderedPageBreak/>
        <w:t xml:space="preserve">Configuración de ejecución del servidor en modo normal y en modo desarrollador con </w:t>
      </w:r>
      <w:proofErr w:type="spellStart"/>
      <w:r>
        <w:t>Nodemon</w:t>
      </w:r>
      <w:proofErr w:type="spellEnd"/>
      <w:r>
        <w:t>.</w:t>
      </w:r>
      <w:bookmarkEnd w:id="7"/>
    </w:p>
    <w:p w14:paraId="5E0DD1D6" w14:textId="04382DA8" w:rsidR="005B3D4C" w:rsidRDefault="005B3D4C" w:rsidP="005B3D4C">
      <w:pPr>
        <w:pStyle w:val="Ttulo3"/>
        <w:numPr>
          <w:ilvl w:val="1"/>
          <w:numId w:val="48"/>
        </w:numPr>
      </w:pPr>
      <w:r>
        <w:t xml:space="preserve"> </w:t>
      </w:r>
      <w:bookmarkStart w:id="8" w:name="_Toc243413350"/>
      <w:r>
        <w:t>Ejecución en modo normal</w:t>
      </w:r>
      <w:bookmarkEnd w:id="8"/>
    </w:p>
    <w:p w14:paraId="727CED26" w14:textId="54B771B6" w:rsidR="005B3D4C" w:rsidRDefault="005B3D4C" w:rsidP="005B3D4C">
      <w:pPr>
        <w:ind w:firstLine="0"/>
      </w:pPr>
      <w:r w:rsidRPr="005B3D4C">
        <w:drawing>
          <wp:inline distT="0" distB="0" distL="0" distR="0" wp14:anchorId="1C923BB8" wp14:editId="6EA75168">
            <wp:extent cx="5612130" cy="154686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5AAE" w14:textId="78D6EE61" w:rsidR="005B3D4C" w:rsidRDefault="005B3D4C" w:rsidP="005B3D4C">
      <w:pPr>
        <w:pStyle w:val="Ttulo3"/>
        <w:numPr>
          <w:ilvl w:val="1"/>
          <w:numId w:val="48"/>
        </w:numPr>
      </w:pPr>
      <w:r>
        <w:t xml:space="preserve"> </w:t>
      </w:r>
      <w:bookmarkStart w:id="9" w:name="_Toc243413351"/>
      <w:r>
        <w:t xml:space="preserve">Ejecución en modo </w:t>
      </w:r>
      <w:proofErr w:type="spellStart"/>
      <w:r>
        <w:t>nodemon</w:t>
      </w:r>
      <w:bookmarkEnd w:id="9"/>
      <w:proofErr w:type="spellEnd"/>
    </w:p>
    <w:p w14:paraId="2AC6058E" w14:textId="1D73F15F" w:rsidR="005B3D4C" w:rsidRDefault="005B3D4C" w:rsidP="005B3D4C">
      <w:pPr>
        <w:ind w:firstLine="0"/>
      </w:pPr>
      <w:r w:rsidRPr="005B3D4C">
        <w:drawing>
          <wp:inline distT="0" distB="0" distL="0" distR="0" wp14:anchorId="03FF9C16" wp14:editId="4410540A">
            <wp:extent cx="5612130" cy="1478280"/>
            <wp:effectExtent l="0" t="0" r="762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7A9" w14:textId="286F9216" w:rsidR="005B3D4C" w:rsidRDefault="004C1F77" w:rsidP="004C1F77">
      <w:pPr>
        <w:pStyle w:val="Ttulo2"/>
        <w:numPr>
          <w:ilvl w:val="0"/>
          <w:numId w:val="48"/>
        </w:numPr>
      </w:pPr>
      <w:bookmarkStart w:id="10" w:name="_Toc243413352"/>
      <w:r>
        <w:t xml:space="preserve">Crear una ruta </w:t>
      </w:r>
      <w:proofErr w:type="spellStart"/>
      <w:r>
        <w:t>get</w:t>
      </w:r>
      <w:proofErr w:type="spellEnd"/>
      <w:r>
        <w:t>/inicio que devuelva un mensaje de bienvenida en formato JSON</w:t>
      </w:r>
      <w:bookmarkEnd w:id="10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1F77" w14:paraId="4981458B" w14:textId="77777777" w:rsidTr="004C1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50DF208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app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get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 w:eastAsia="es-CO"/>
              </w:rPr>
              <w:t>'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/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inicio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 w:eastAsia="es-CO"/>
              </w:rPr>
              <w:t>'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,(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req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</w:t>
            </w:r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=&gt;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{</w:t>
            </w:r>
          </w:p>
          <w:p w14:paraId="230ADE3F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json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({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mensaje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Bienvenido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a mi app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  <w:p w14:paraId="4A0F56C9" w14:textId="1D7D07C8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74D7C3D1" w14:textId="77777777" w:rsidR="004C1F77" w:rsidRDefault="004C1F77" w:rsidP="004C1F77"/>
    <w:p w14:paraId="6C8BEABE" w14:textId="660D01A4" w:rsidR="004C1F77" w:rsidRDefault="004C1F77" w:rsidP="004C1F77">
      <w:pPr>
        <w:pStyle w:val="Ttulo2"/>
        <w:numPr>
          <w:ilvl w:val="0"/>
          <w:numId w:val="48"/>
        </w:numPr>
      </w:pPr>
      <w:bookmarkStart w:id="11" w:name="_Toc243413353"/>
      <w:r>
        <w:lastRenderedPageBreak/>
        <w:t xml:space="preserve">Crear una ruta </w:t>
      </w:r>
      <w:proofErr w:type="spellStart"/>
      <w:r>
        <w:t>get</w:t>
      </w:r>
      <w:proofErr w:type="spellEnd"/>
      <w:r>
        <w:t>/información que devuelva información general del servicio en formato JSON</w:t>
      </w:r>
      <w:bookmarkEnd w:id="11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1F77" w14:paraId="4C544E98" w14:textId="77777777" w:rsidTr="004C1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4F27340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app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get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'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/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informacion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'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,(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req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</w:t>
            </w:r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=&gt;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{</w:t>
            </w:r>
          </w:p>
          <w:p w14:paraId="043C30E6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json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({</w:t>
            </w:r>
          </w:p>
          <w:p w14:paraId="142CA872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nombre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App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prueba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</w:t>
            </w:r>
          </w:p>
          <w:p w14:paraId="1046DC6F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        version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1.0.0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</w:t>
            </w:r>
          </w:p>
          <w:p w14:paraId="09833896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descripcion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En esta app podremos encontrar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informacion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general y recibir solicitudes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</w:p>
          <w:p w14:paraId="0A1E970E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    })</w:t>
            </w:r>
          </w:p>
          <w:p w14:paraId="205086E9" w14:textId="27CC790C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425D0CDA" w14:textId="77777777" w:rsidR="004C1F77" w:rsidRDefault="004C1F77" w:rsidP="004C1F77"/>
    <w:p w14:paraId="39FC503C" w14:textId="53F24B3C" w:rsidR="004C1F77" w:rsidRDefault="004C1F77" w:rsidP="004C1F77">
      <w:pPr>
        <w:pStyle w:val="Ttulo2"/>
        <w:numPr>
          <w:ilvl w:val="0"/>
          <w:numId w:val="48"/>
        </w:numPr>
      </w:pPr>
      <w:bookmarkStart w:id="12" w:name="_Toc243413354"/>
      <w:r>
        <w:t>Crear una ruta post/solicitudes que reciba nombre, apellido y correo electrónico en el cuerpo de la petición</w:t>
      </w:r>
      <w:bookmarkEnd w:id="12"/>
      <w:r>
        <w:t xml:space="preserve"> 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1F77" w14:paraId="7A2321EE" w14:textId="77777777" w:rsidTr="004C1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2137937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app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post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 w:eastAsia="es-CO"/>
              </w:rPr>
              <w:t>'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/solicitudes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 w:eastAsia="es-CO"/>
              </w:rPr>
              <w:t>'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,(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req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</w:t>
            </w:r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=&gt;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{</w:t>
            </w:r>
          </w:p>
          <w:p w14:paraId="101DF7FE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const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{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nombre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apellido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correo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=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req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.body</w:t>
            </w:r>
            <w:proofErr w:type="spellEnd"/>
          </w:p>
          <w:p w14:paraId="12D46B40" w14:textId="121CC90A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011FDAF4" w14:textId="77777777" w:rsidR="004C1F77" w:rsidRDefault="004C1F77" w:rsidP="004C1F77"/>
    <w:p w14:paraId="5D2906E2" w14:textId="0441B045" w:rsidR="004C1F77" w:rsidRDefault="004C1F77" w:rsidP="004C1F77">
      <w:pPr>
        <w:pStyle w:val="Ttulo2"/>
        <w:numPr>
          <w:ilvl w:val="0"/>
          <w:numId w:val="48"/>
        </w:numPr>
      </w:pPr>
      <w:bookmarkStart w:id="13" w:name="_Toc243413355"/>
      <w:r>
        <w:t>Validar que los tres campos sean enviados y que el correo tenga un formato razonable. Si los datos no cumplen la API debe responder de forma clara</w:t>
      </w:r>
      <w:bookmarkEnd w:id="13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1F77" w14:paraId="663111A2" w14:textId="77777777" w:rsidTr="004C1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5FAA94D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proofErr w:type="spellStart"/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const</w:t>
            </w:r>
            <w:proofErr w:type="spellEnd"/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 xml:space="preserve"> 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campos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 xml:space="preserve"> 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=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{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nombre,apellido,correo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</w:t>
            </w:r>
          </w:p>
          <w:p w14:paraId="6C3DAF8F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const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faltantes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Object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keys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campos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filter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c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=&gt;!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campos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[</w:t>
            </w:r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c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])</w:t>
            </w:r>
          </w:p>
          <w:p w14:paraId="1584F0D2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if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faltantes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length</w:t>
            </w:r>
            <w:proofErr w:type="spellEnd"/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&gt;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0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){</w:t>
            </w:r>
          </w:p>
          <w:p w14:paraId="2817631C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    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return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status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400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proofErr w:type="spellStart"/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json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({</w:t>
            </w:r>
          </w:p>
          <w:p w14:paraId="2441F334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    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error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Faltan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campos obligatorios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,</w:t>
            </w:r>
          </w:p>
          <w:p w14:paraId="111BD70D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    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campos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faltantes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 </w:t>
            </w:r>
          </w:p>
          <w:p w14:paraId="7415DA4C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    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})</w:t>
            </w:r>
          </w:p>
          <w:p w14:paraId="056487E1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    }</w:t>
            </w:r>
          </w:p>
          <w:p w14:paraId="7CBD765C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const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regexCorreo</w:t>
            </w:r>
            <w:proofErr w:type="spellEnd"/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 xml:space="preserve"> 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 xml:space="preserve"> </w:t>
            </w:r>
            <w:r w:rsidRPr="004C1F77">
              <w:rPr>
                <w:rFonts w:ascii="Consolas" w:eastAsia="Times New Roman" w:hAnsi="Consolas" w:cs="Times New Roman"/>
                <w:color w:val="FF5555"/>
                <w:sz w:val="21"/>
                <w:szCs w:val="21"/>
                <w:lang w:val="en-US" w:eastAsia="es-CO"/>
              </w:rPr>
              <w:t>/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^</w:t>
            </w:r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[</w:t>
            </w:r>
            <w:r w:rsidRPr="004C1F77">
              <w:rPr>
                <w:rFonts w:ascii="Consolas" w:eastAsia="Times New Roman" w:hAnsi="Consolas" w:cs="Times New Roman"/>
                <w:color w:val="FF5555"/>
                <w:sz w:val="21"/>
                <w:szCs w:val="21"/>
                <w:lang w:val="en-US" w:eastAsia="es-CO"/>
              </w:rPr>
              <w:t>^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\s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@</w:t>
            </w:r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]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+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@</w:t>
            </w:r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[</w:t>
            </w:r>
            <w:r w:rsidRPr="004C1F77">
              <w:rPr>
                <w:rFonts w:ascii="Consolas" w:eastAsia="Times New Roman" w:hAnsi="Consolas" w:cs="Times New Roman"/>
                <w:color w:val="FF5555"/>
                <w:sz w:val="21"/>
                <w:szCs w:val="21"/>
                <w:lang w:val="en-US" w:eastAsia="es-CO"/>
              </w:rPr>
              <w:t>^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\s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@</w:t>
            </w:r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]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+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\.</w:t>
            </w:r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[</w:t>
            </w:r>
            <w:r w:rsidRPr="004C1F77">
              <w:rPr>
                <w:rFonts w:ascii="Consolas" w:eastAsia="Times New Roman" w:hAnsi="Consolas" w:cs="Times New Roman"/>
                <w:color w:val="FF5555"/>
                <w:sz w:val="21"/>
                <w:szCs w:val="21"/>
                <w:lang w:val="en-US" w:eastAsia="es-CO"/>
              </w:rPr>
              <w:t>^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\s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 w:eastAsia="es-CO"/>
              </w:rPr>
              <w:t>@</w:t>
            </w:r>
            <w:r w:rsidRPr="004C1F77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 w:eastAsia="es-CO"/>
              </w:rPr>
              <w:t>]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+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$</w:t>
            </w:r>
            <w:r w:rsidRPr="004C1F77">
              <w:rPr>
                <w:rFonts w:ascii="Consolas" w:eastAsia="Times New Roman" w:hAnsi="Consolas" w:cs="Times New Roman"/>
                <w:color w:val="FF5555"/>
                <w:sz w:val="21"/>
                <w:szCs w:val="21"/>
                <w:lang w:val="en-US" w:eastAsia="es-CO"/>
              </w:rPr>
              <w:t>/</w:t>
            </w:r>
          </w:p>
          <w:p w14:paraId="0B72AD66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if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 (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regexCorreo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test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correo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)){</w:t>
            </w:r>
          </w:p>
          <w:p w14:paraId="4972CCD7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    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F79C6"/>
                <w:sz w:val="21"/>
                <w:szCs w:val="21"/>
                <w:lang w:val="en-US" w:eastAsia="es-CO"/>
              </w:rPr>
              <w:t>return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status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400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proofErr w:type="spellStart"/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json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({</w:t>
            </w:r>
          </w:p>
          <w:p w14:paraId="54292314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        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error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 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El correo no tiene un formato válido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</w:p>
          <w:p w14:paraId="4933A157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lastRenderedPageBreak/>
              <w:t>        })</w:t>
            </w:r>
          </w:p>
          <w:p w14:paraId="5CC14FBC" w14:textId="77777777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    }</w:t>
            </w:r>
          </w:p>
          <w:p w14:paraId="25707479" w14:textId="5189FCDC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 xml:space="preserve">    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status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201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proofErr w:type="spellStart"/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json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({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mensaje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Solicitud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recibida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069EBFBB" w14:textId="77777777" w:rsidR="004C1F77" w:rsidRPr="004C1F77" w:rsidRDefault="004C1F77" w:rsidP="004C1F77"/>
    <w:p w14:paraId="3FBB79F2" w14:textId="290B72A7" w:rsidR="004C1F77" w:rsidRDefault="004C1F77" w:rsidP="004C1F77">
      <w:pPr>
        <w:pStyle w:val="Ttulo2"/>
        <w:numPr>
          <w:ilvl w:val="0"/>
          <w:numId w:val="48"/>
        </w:numPr>
      </w:pPr>
      <w:bookmarkStart w:id="14" w:name="_Toc243413356"/>
      <w:r>
        <w:t>Cuando los datos sean válidos, responder que la solicitud fue recibida. No es obligatorio guardar datos en una base de datos.</w:t>
      </w:r>
      <w:bookmarkEnd w:id="14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1F77" w14:paraId="5B9828F8" w14:textId="77777777" w:rsidTr="004C1F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DF643EA" w14:textId="0803CA5A" w:rsidR="004C1F77" w:rsidRPr="004C1F77" w:rsidRDefault="004C1F77" w:rsidP="004C1F77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proofErr w:type="spellStart"/>
            <w:r w:rsidRPr="004C1F77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eastAsia="es-CO"/>
              </w:rPr>
              <w:t>res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status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</w:t>
            </w:r>
            <w:r w:rsidRPr="004C1F77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201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)</w:t>
            </w:r>
            <w:r w:rsidRPr="004C1F77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proofErr w:type="spellStart"/>
            <w:r w:rsidRPr="004C1F77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json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({</w:t>
            </w:r>
            <w:proofErr w:type="spellStart"/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mensaje</w:t>
            </w:r>
            <w:r w:rsidRPr="004C1F77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Solicitud</w:t>
            </w:r>
            <w:proofErr w:type="spellEnd"/>
            <w:r w:rsidRPr="004C1F77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recibida</w:t>
            </w:r>
            <w:r w:rsidRPr="004C1F77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4C1F77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51439AAB" w14:textId="77777777" w:rsidR="004C1F77" w:rsidRDefault="004C1F77" w:rsidP="004C1F77"/>
    <w:p w14:paraId="382A8D00" w14:textId="52EB8AE3" w:rsidR="004C1F77" w:rsidRDefault="004C1F77" w:rsidP="004C1F77">
      <w:pPr>
        <w:pStyle w:val="Ttulo2"/>
        <w:numPr>
          <w:ilvl w:val="0"/>
          <w:numId w:val="48"/>
        </w:numPr>
      </w:pPr>
      <w:bookmarkStart w:id="15" w:name="_Toc243413357"/>
      <w:r>
        <w:t>Incorporar al menos un middleware propio que registre en la consola el método HTTP y la ruta solicitada</w:t>
      </w:r>
      <w:bookmarkEnd w:id="15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D539B" w14:paraId="5A10C4E4" w14:textId="77777777" w:rsidTr="004D5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66340B6" w14:textId="77777777" w:rsidR="004D539B" w:rsidRPr="004D539B" w:rsidRDefault="004D539B" w:rsidP="004D539B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proofErr w:type="spellStart"/>
            <w:r w:rsidRPr="004D539B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app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use</w:t>
            </w:r>
            <w:proofErr w:type="spellEnd"/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((</w:t>
            </w:r>
            <w:proofErr w:type="spellStart"/>
            <w:r w:rsidRPr="004D539B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req</w:t>
            </w: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</w:t>
            </w:r>
            <w:r w:rsidRPr="004D539B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next</w:t>
            </w:r>
            <w:proofErr w:type="spellEnd"/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4D539B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=&gt;</w:t>
            </w: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{</w:t>
            </w:r>
          </w:p>
          <w:p w14:paraId="18B66488" w14:textId="77777777" w:rsidR="004D539B" w:rsidRPr="004D539B" w:rsidRDefault="004D539B" w:rsidP="004D539B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r w:rsidRPr="004D539B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console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log</w:t>
            </w: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proofErr w:type="spellStart"/>
            <w:r w:rsidRPr="004D539B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req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method</w:t>
            </w:r>
            <w:proofErr w:type="spellEnd"/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, </w:t>
            </w:r>
            <w:r w:rsidRPr="004D539B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req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url)</w:t>
            </w:r>
          </w:p>
          <w:p w14:paraId="283B63CA" w14:textId="77777777" w:rsidR="004D539B" w:rsidRPr="004D539B" w:rsidRDefault="004D539B" w:rsidP="004D539B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proofErr w:type="spellStart"/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next</w:t>
            </w:r>
            <w:proofErr w:type="spellEnd"/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()</w:t>
            </w:r>
          </w:p>
          <w:p w14:paraId="42F8B3A6" w14:textId="33C377DE" w:rsidR="004D539B" w:rsidRPr="004D539B" w:rsidRDefault="004D539B" w:rsidP="004D539B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6679FB48" w14:textId="77777777" w:rsidR="004C1F77" w:rsidRDefault="004C1F77" w:rsidP="004C1F77"/>
    <w:p w14:paraId="53C8ED70" w14:textId="41EE4DD7" w:rsidR="004D539B" w:rsidRDefault="004D539B" w:rsidP="004D539B">
      <w:pPr>
        <w:pStyle w:val="Ttulo2"/>
        <w:numPr>
          <w:ilvl w:val="0"/>
          <w:numId w:val="48"/>
        </w:numPr>
      </w:pPr>
      <w:bookmarkStart w:id="16" w:name="_Toc243413358"/>
      <w:r>
        <w:t xml:space="preserve">Aplicar el middleware de análisis de JSON que ofrece Express, y justificar por qué debe registrarse antes de las rutas que leen </w:t>
      </w:r>
      <w:proofErr w:type="spellStart"/>
      <w:r>
        <w:t>req.body</w:t>
      </w:r>
      <w:bookmarkEnd w:id="16"/>
      <w:proofErr w:type="spellEnd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D539B" w14:paraId="4D86767C" w14:textId="77777777" w:rsidTr="004D5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8B5B24F" w14:textId="7BF2A0E8" w:rsidR="004D539B" w:rsidRPr="004D539B" w:rsidRDefault="004D539B" w:rsidP="004D539B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proofErr w:type="spellStart"/>
            <w:r w:rsidRPr="004D539B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eastAsia="es-CO"/>
              </w:rPr>
              <w:t>app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use</w:t>
            </w:r>
            <w:proofErr w:type="spellEnd"/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</w:t>
            </w:r>
            <w:proofErr w:type="spellStart"/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express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eastAsia="es-CO"/>
              </w:rPr>
              <w:t>.</w:t>
            </w:r>
            <w:r w:rsidRPr="004D539B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eastAsia="es-CO"/>
              </w:rPr>
              <w:t>json</w:t>
            </w:r>
            <w:proofErr w:type="spellEnd"/>
            <w:r w:rsidRPr="004D539B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())</w:t>
            </w:r>
          </w:p>
        </w:tc>
      </w:tr>
    </w:tbl>
    <w:p w14:paraId="28D30187" w14:textId="77777777" w:rsidR="004D539B" w:rsidRDefault="004D539B" w:rsidP="004D539B"/>
    <w:p w14:paraId="49C68AD8" w14:textId="13BE0393" w:rsidR="004D539B" w:rsidRDefault="004D539B" w:rsidP="004D539B">
      <w:r>
        <w:t xml:space="preserve">Cuando un cliente envía un JSON, lo que llega por la red es texto crudo este middleware lo lee y lo convierte en un objeto de </w:t>
      </w:r>
      <w:proofErr w:type="spellStart"/>
      <w:r>
        <w:t>JavScript</w:t>
      </w:r>
      <w:proofErr w:type="spellEnd"/>
      <w:r>
        <w:t xml:space="preserve"> y lo guarda en </w:t>
      </w:r>
      <w:proofErr w:type="spellStart"/>
      <w:r>
        <w:t>req.body</w:t>
      </w:r>
      <w:proofErr w:type="spellEnd"/>
      <w:r>
        <w:t>.</w:t>
      </w:r>
    </w:p>
    <w:p w14:paraId="22488800" w14:textId="16943C5E" w:rsidR="004D539B" w:rsidRDefault="004D539B" w:rsidP="004D539B">
      <w:r>
        <w:lastRenderedPageBreak/>
        <w:t xml:space="preserve">Este middleware debe ir primero porque </w:t>
      </w:r>
      <w:r w:rsidR="002F62D6">
        <w:t>Express ejecuta todo en el orden en que se escribe y cada petición recorre la lista de arriba hacia abajo y se detiene en la primera ruta que responde.</w:t>
      </w:r>
    </w:p>
    <w:p w14:paraId="5CFD45F1" w14:textId="3EE499A8" w:rsidR="002F62D6" w:rsidRDefault="002F62D6" w:rsidP="002F62D6">
      <w:pPr>
        <w:pStyle w:val="Ttulo2"/>
        <w:numPr>
          <w:ilvl w:val="0"/>
          <w:numId w:val="48"/>
        </w:numPr>
      </w:pPr>
      <w:bookmarkStart w:id="17" w:name="_Toc243413359"/>
      <w:r>
        <w:t>Configurar respuestas para rutas inexistentes y para solicitudes con datos inválidos</w:t>
      </w:r>
      <w:bookmarkEnd w:id="17"/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F62D6" w14:paraId="283FD528" w14:textId="77777777" w:rsidTr="002F62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4A5987A" w14:textId="77777777" w:rsidR="002F62D6" w:rsidRPr="002F62D6" w:rsidRDefault="002F62D6" w:rsidP="002F62D6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proofErr w:type="spellStart"/>
            <w:r w:rsidRPr="002F62D6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app</w:t>
            </w:r>
            <w:r w:rsidRPr="002F62D6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2F62D6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use</w:t>
            </w:r>
            <w:proofErr w:type="spellEnd"/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((</w:t>
            </w:r>
            <w:proofErr w:type="spellStart"/>
            <w:r w:rsidRPr="002F62D6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req</w:t>
            </w: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,</w:t>
            </w:r>
            <w:r w:rsidRPr="002F62D6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proofErr w:type="spellEnd"/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2F62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 w:eastAsia="es-CO"/>
              </w:rPr>
              <w:t>=&gt;</w:t>
            </w: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{</w:t>
            </w:r>
          </w:p>
          <w:p w14:paraId="5FD72110" w14:textId="77777777" w:rsidR="002F62D6" w:rsidRPr="002F62D6" w:rsidRDefault="002F62D6" w:rsidP="002F62D6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</w:pP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</w:t>
            </w:r>
            <w:proofErr w:type="spellStart"/>
            <w:r w:rsidRPr="002F62D6">
              <w:rPr>
                <w:rFonts w:ascii="Consolas" w:eastAsia="Times New Roman" w:hAnsi="Consolas" w:cs="Times New Roman"/>
                <w:color w:val="FFB86C"/>
                <w:sz w:val="21"/>
                <w:szCs w:val="21"/>
                <w:lang w:val="en-US" w:eastAsia="es-CO"/>
              </w:rPr>
              <w:t>res</w:t>
            </w:r>
            <w:r w:rsidRPr="002F62D6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r w:rsidRPr="002F62D6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status</w:t>
            </w:r>
            <w:proofErr w:type="spellEnd"/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</w:t>
            </w:r>
            <w:r w:rsidRPr="002F62D6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 w:eastAsia="es-CO"/>
              </w:rPr>
              <w:t>404</w:t>
            </w: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)</w:t>
            </w:r>
            <w:r w:rsidRPr="002F62D6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  <w:lang w:val="en-US" w:eastAsia="es-CO"/>
              </w:rPr>
              <w:t>.</w:t>
            </w:r>
            <w:proofErr w:type="spellStart"/>
            <w:r w:rsidRPr="002F62D6">
              <w:rPr>
                <w:rFonts w:ascii="Consolas" w:eastAsia="Times New Roman" w:hAnsi="Consolas" w:cs="Times New Roman"/>
                <w:i/>
                <w:iCs/>
                <w:color w:val="50FA7B"/>
                <w:sz w:val="21"/>
                <w:szCs w:val="21"/>
                <w:lang w:val="en-US" w:eastAsia="es-CO"/>
              </w:rPr>
              <w:t>json</w:t>
            </w:r>
            <w:proofErr w:type="spellEnd"/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>({</w:t>
            </w:r>
          </w:p>
          <w:p w14:paraId="5B1C4B1D" w14:textId="77777777" w:rsidR="002F62D6" w:rsidRPr="002F62D6" w:rsidRDefault="002F62D6" w:rsidP="002F62D6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 w:eastAsia="es-CO"/>
              </w:rPr>
              <w:t xml:space="preserve">        </w:t>
            </w:r>
            <w:proofErr w:type="spellStart"/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error</w:t>
            </w:r>
            <w:r w:rsidRPr="002F62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eastAsia="es-CO"/>
              </w:rPr>
              <w:t>:</w:t>
            </w:r>
            <w:r w:rsidRPr="002F62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  <w:r w:rsidRPr="002F62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>Ruta</w:t>
            </w:r>
            <w:proofErr w:type="spellEnd"/>
            <w:r w:rsidRPr="002F62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eastAsia="es-CO"/>
              </w:rPr>
              <w:t xml:space="preserve"> no encontrada</w:t>
            </w:r>
            <w:r w:rsidRPr="002F62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eastAsia="es-CO"/>
              </w:rPr>
              <w:t>"</w:t>
            </w:r>
          </w:p>
          <w:p w14:paraId="677A6B61" w14:textId="77777777" w:rsidR="002F62D6" w:rsidRPr="002F62D6" w:rsidRDefault="002F62D6" w:rsidP="002F62D6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    })</w:t>
            </w:r>
          </w:p>
          <w:p w14:paraId="4A3682AC" w14:textId="67176CFE" w:rsidR="002F62D6" w:rsidRPr="002F62D6" w:rsidRDefault="002F62D6" w:rsidP="002F62D6">
            <w:pPr>
              <w:shd w:val="clear" w:color="auto" w:fill="13141F"/>
              <w:spacing w:line="285" w:lineRule="atLeast"/>
              <w:ind w:firstLine="0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</w:pPr>
            <w:r w:rsidRPr="002F62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eastAsia="es-CO"/>
              </w:rPr>
              <w:t>})</w:t>
            </w:r>
          </w:p>
        </w:tc>
      </w:tr>
    </w:tbl>
    <w:p w14:paraId="219FB2AA" w14:textId="77777777" w:rsidR="002F62D6" w:rsidRDefault="002F62D6" w:rsidP="002F62D6"/>
    <w:p w14:paraId="5C75C90E" w14:textId="6BD89803" w:rsidR="002F62D6" w:rsidRDefault="002F62D6" w:rsidP="002F62D6">
      <w:pPr>
        <w:pStyle w:val="Ttulo2"/>
        <w:numPr>
          <w:ilvl w:val="0"/>
          <w:numId w:val="48"/>
        </w:numPr>
      </w:pPr>
      <w:bookmarkStart w:id="18" w:name="_Toc243413360"/>
      <w:r>
        <w:t>Investigación obligatoria</w:t>
      </w:r>
      <w:bookmarkEnd w:id="18"/>
    </w:p>
    <w:p w14:paraId="6B31AF8B" w14:textId="4AF5DAD8" w:rsidR="002F62D6" w:rsidRDefault="002F62D6" w:rsidP="002F62D6">
      <w:pPr>
        <w:pStyle w:val="Ttulo3"/>
        <w:numPr>
          <w:ilvl w:val="1"/>
          <w:numId w:val="48"/>
        </w:numPr>
      </w:pPr>
      <w:bookmarkStart w:id="19" w:name="_Toc243413361"/>
      <w:r>
        <w:t>¿Qué es un middleware en Express y en que momento del ciclo de una petición se ejecuta?</w:t>
      </w:r>
      <w:bookmarkEnd w:id="19"/>
    </w:p>
    <w:p w14:paraId="32043F10" w14:textId="77777777" w:rsidR="002F62D6" w:rsidRPr="002F62D6" w:rsidRDefault="002F62D6" w:rsidP="002F62D6"/>
    <w:sectPr w:rsidR="002F62D6" w:rsidRPr="002F62D6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81014" w14:textId="77777777" w:rsidR="00460ED8" w:rsidRDefault="00460ED8" w:rsidP="005232C4">
      <w:pPr>
        <w:spacing w:after="0" w:line="240" w:lineRule="auto"/>
      </w:pPr>
      <w:r>
        <w:separator/>
      </w:r>
    </w:p>
  </w:endnote>
  <w:endnote w:type="continuationSeparator" w:id="0">
    <w:p w14:paraId="1CEEF9D6" w14:textId="77777777" w:rsidR="00460ED8" w:rsidRDefault="00460ED8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FA189" w14:textId="77777777" w:rsidR="00460ED8" w:rsidRDefault="00460ED8" w:rsidP="005232C4">
      <w:pPr>
        <w:spacing w:after="0" w:line="240" w:lineRule="auto"/>
      </w:pPr>
      <w:r>
        <w:separator/>
      </w:r>
    </w:p>
  </w:footnote>
  <w:footnote w:type="continuationSeparator" w:id="0">
    <w:p w14:paraId="34FB187E" w14:textId="77777777" w:rsidR="00460ED8" w:rsidRDefault="00460ED8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89C"/>
    <w:multiLevelType w:val="hybridMultilevel"/>
    <w:tmpl w:val="C4EAF368"/>
    <w:lvl w:ilvl="0" w:tplc="41A25BD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2077DB"/>
    <w:multiLevelType w:val="multilevel"/>
    <w:tmpl w:val="A4D6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1646A"/>
    <w:multiLevelType w:val="multilevel"/>
    <w:tmpl w:val="4F98ED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0B1C593D"/>
    <w:multiLevelType w:val="multilevel"/>
    <w:tmpl w:val="80E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C3834"/>
    <w:multiLevelType w:val="hybridMultilevel"/>
    <w:tmpl w:val="9D28A204"/>
    <w:lvl w:ilvl="0" w:tplc="A7A275B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DB51CC2"/>
    <w:multiLevelType w:val="multilevel"/>
    <w:tmpl w:val="2076C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0437E13"/>
    <w:multiLevelType w:val="hybridMultilevel"/>
    <w:tmpl w:val="FA6A59CC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3C4F04"/>
    <w:multiLevelType w:val="hybridMultilevel"/>
    <w:tmpl w:val="09C2D9D6"/>
    <w:lvl w:ilvl="0" w:tplc="B3DEC6D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1E0601C"/>
    <w:multiLevelType w:val="multilevel"/>
    <w:tmpl w:val="5EC06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8AC2491"/>
    <w:multiLevelType w:val="hybridMultilevel"/>
    <w:tmpl w:val="9072CE5C"/>
    <w:lvl w:ilvl="0" w:tplc="47306F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178EB"/>
    <w:multiLevelType w:val="hybridMultilevel"/>
    <w:tmpl w:val="0562F390"/>
    <w:lvl w:ilvl="0" w:tplc="8A3226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E8B6410"/>
    <w:multiLevelType w:val="hybridMultilevel"/>
    <w:tmpl w:val="B8F04E2E"/>
    <w:lvl w:ilvl="0" w:tplc="102E0BC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01E6695"/>
    <w:multiLevelType w:val="hybridMultilevel"/>
    <w:tmpl w:val="B8C856A6"/>
    <w:lvl w:ilvl="0" w:tplc="F9561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2E5515B"/>
    <w:multiLevelType w:val="multilevel"/>
    <w:tmpl w:val="A7E6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7905E6"/>
    <w:multiLevelType w:val="hybridMultilevel"/>
    <w:tmpl w:val="FA7853EC"/>
    <w:lvl w:ilvl="0" w:tplc="79C86EE0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6" w:hanging="360"/>
      </w:pPr>
    </w:lvl>
    <w:lvl w:ilvl="2" w:tplc="240A001B" w:tentative="1">
      <w:start w:val="1"/>
      <w:numFmt w:val="lowerRoman"/>
      <w:lvlText w:val="%3."/>
      <w:lvlJc w:val="right"/>
      <w:pPr>
        <w:ind w:left="2376" w:hanging="180"/>
      </w:pPr>
    </w:lvl>
    <w:lvl w:ilvl="3" w:tplc="240A000F" w:tentative="1">
      <w:start w:val="1"/>
      <w:numFmt w:val="decimal"/>
      <w:lvlText w:val="%4."/>
      <w:lvlJc w:val="left"/>
      <w:pPr>
        <w:ind w:left="3096" w:hanging="360"/>
      </w:pPr>
    </w:lvl>
    <w:lvl w:ilvl="4" w:tplc="240A0019" w:tentative="1">
      <w:start w:val="1"/>
      <w:numFmt w:val="lowerLetter"/>
      <w:lvlText w:val="%5."/>
      <w:lvlJc w:val="left"/>
      <w:pPr>
        <w:ind w:left="3816" w:hanging="360"/>
      </w:pPr>
    </w:lvl>
    <w:lvl w:ilvl="5" w:tplc="240A001B" w:tentative="1">
      <w:start w:val="1"/>
      <w:numFmt w:val="lowerRoman"/>
      <w:lvlText w:val="%6."/>
      <w:lvlJc w:val="right"/>
      <w:pPr>
        <w:ind w:left="4536" w:hanging="180"/>
      </w:pPr>
    </w:lvl>
    <w:lvl w:ilvl="6" w:tplc="240A000F" w:tentative="1">
      <w:start w:val="1"/>
      <w:numFmt w:val="decimal"/>
      <w:lvlText w:val="%7."/>
      <w:lvlJc w:val="left"/>
      <w:pPr>
        <w:ind w:left="5256" w:hanging="360"/>
      </w:pPr>
    </w:lvl>
    <w:lvl w:ilvl="7" w:tplc="240A0019" w:tentative="1">
      <w:start w:val="1"/>
      <w:numFmt w:val="lowerLetter"/>
      <w:lvlText w:val="%8."/>
      <w:lvlJc w:val="left"/>
      <w:pPr>
        <w:ind w:left="5976" w:hanging="360"/>
      </w:pPr>
    </w:lvl>
    <w:lvl w:ilvl="8" w:tplc="24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294A2DD5"/>
    <w:multiLevelType w:val="hybridMultilevel"/>
    <w:tmpl w:val="E9C6EF9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5807F0"/>
    <w:multiLevelType w:val="multilevel"/>
    <w:tmpl w:val="5476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6979AE"/>
    <w:multiLevelType w:val="hybridMultilevel"/>
    <w:tmpl w:val="5A0CF53E"/>
    <w:lvl w:ilvl="0" w:tplc="5EFE9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3A04E55"/>
    <w:multiLevelType w:val="multilevel"/>
    <w:tmpl w:val="6964B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498738B"/>
    <w:multiLevelType w:val="multilevel"/>
    <w:tmpl w:val="139E1C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4DE7435"/>
    <w:multiLevelType w:val="hybridMultilevel"/>
    <w:tmpl w:val="7B0608B4"/>
    <w:lvl w:ilvl="0" w:tplc="C4ACB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583F51"/>
    <w:multiLevelType w:val="hybridMultilevel"/>
    <w:tmpl w:val="55285CEA"/>
    <w:lvl w:ilvl="0" w:tplc="58C29382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36767AF1"/>
    <w:multiLevelType w:val="hybridMultilevel"/>
    <w:tmpl w:val="6E04ED44"/>
    <w:lvl w:ilvl="0" w:tplc="58C29382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7" w15:restartNumberingAfterBreak="0">
    <w:nsid w:val="382533A1"/>
    <w:multiLevelType w:val="hybridMultilevel"/>
    <w:tmpl w:val="C726B4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13D8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BBE69F8"/>
    <w:multiLevelType w:val="multilevel"/>
    <w:tmpl w:val="C518A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4F117E33"/>
    <w:multiLevelType w:val="multilevel"/>
    <w:tmpl w:val="840E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AD20B2"/>
    <w:multiLevelType w:val="multilevel"/>
    <w:tmpl w:val="3878D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64E36A5"/>
    <w:multiLevelType w:val="hybridMultilevel"/>
    <w:tmpl w:val="03B806C8"/>
    <w:lvl w:ilvl="0" w:tplc="24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463F38"/>
    <w:multiLevelType w:val="hybridMultilevel"/>
    <w:tmpl w:val="51186F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2ABE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657A5834"/>
    <w:multiLevelType w:val="multilevel"/>
    <w:tmpl w:val="F48C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C97139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69966FE5"/>
    <w:multiLevelType w:val="hybridMultilevel"/>
    <w:tmpl w:val="A9ACCB2E"/>
    <w:lvl w:ilvl="0" w:tplc="9450648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9B10397"/>
    <w:multiLevelType w:val="hybridMultilevel"/>
    <w:tmpl w:val="71ECD34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6D84226C"/>
    <w:multiLevelType w:val="hybridMultilevel"/>
    <w:tmpl w:val="97AABE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069433F"/>
    <w:multiLevelType w:val="hybridMultilevel"/>
    <w:tmpl w:val="B596D8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F04448"/>
    <w:multiLevelType w:val="multilevel"/>
    <w:tmpl w:val="A12A6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792C6A7D"/>
    <w:multiLevelType w:val="multilevel"/>
    <w:tmpl w:val="21CAC2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0114E8"/>
    <w:multiLevelType w:val="hybridMultilevel"/>
    <w:tmpl w:val="F028C6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99485">
    <w:abstractNumId w:val="41"/>
  </w:num>
  <w:num w:numId="2" w16cid:durableId="1490710883">
    <w:abstractNumId w:val="36"/>
  </w:num>
  <w:num w:numId="3" w16cid:durableId="2070958488">
    <w:abstractNumId w:val="38"/>
  </w:num>
  <w:num w:numId="4" w16cid:durableId="179666900">
    <w:abstractNumId w:val="44"/>
  </w:num>
  <w:num w:numId="5" w16cid:durableId="1299915281">
    <w:abstractNumId w:val="42"/>
  </w:num>
  <w:num w:numId="6" w16cid:durableId="358509211">
    <w:abstractNumId w:val="17"/>
  </w:num>
  <w:num w:numId="7" w16cid:durableId="400298600">
    <w:abstractNumId w:val="40"/>
  </w:num>
  <w:num w:numId="8" w16cid:durableId="874006847">
    <w:abstractNumId w:val="6"/>
  </w:num>
  <w:num w:numId="9" w16cid:durableId="1127964191">
    <w:abstractNumId w:val="46"/>
  </w:num>
  <w:num w:numId="10" w16cid:durableId="1507868079">
    <w:abstractNumId w:val="29"/>
  </w:num>
  <w:num w:numId="11" w16cid:durableId="896546960">
    <w:abstractNumId w:val="15"/>
  </w:num>
  <w:num w:numId="12" w16cid:durableId="1828208655">
    <w:abstractNumId w:val="18"/>
  </w:num>
  <w:num w:numId="13" w16cid:durableId="558587726">
    <w:abstractNumId w:val="45"/>
  </w:num>
  <w:num w:numId="14" w16cid:durableId="1095201233">
    <w:abstractNumId w:val="11"/>
  </w:num>
  <w:num w:numId="15" w16cid:durableId="364911630">
    <w:abstractNumId w:val="30"/>
  </w:num>
  <w:num w:numId="16" w16cid:durableId="1370103656">
    <w:abstractNumId w:val="28"/>
  </w:num>
  <w:num w:numId="17" w16cid:durableId="27025238">
    <w:abstractNumId w:val="20"/>
  </w:num>
  <w:num w:numId="18" w16cid:durableId="1120999303">
    <w:abstractNumId w:val="27"/>
  </w:num>
  <w:num w:numId="19" w16cid:durableId="2035840508">
    <w:abstractNumId w:val="16"/>
  </w:num>
  <w:num w:numId="20" w16cid:durableId="559172383">
    <w:abstractNumId w:val="13"/>
  </w:num>
  <w:num w:numId="21" w16cid:durableId="1542522596">
    <w:abstractNumId w:val="21"/>
  </w:num>
  <w:num w:numId="22" w16cid:durableId="531771061">
    <w:abstractNumId w:val="39"/>
  </w:num>
  <w:num w:numId="23" w16cid:durableId="171723157">
    <w:abstractNumId w:val="10"/>
  </w:num>
  <w:num w:numId="24" w16cid:durableId="1615479700">
    <w:abstractNumId w:val="43"/>
  </w:num>
  <w:num w:numId="25" w16cid:durableId="1639532580">
    <w:abstractNumId w:val="2"/>
  </w:num>
  <w:num w:numId="26" w16cid:durableId="782111345">
    <w:abstractNumId w:val="35"/>
  </w:num>
  <w:num w:numId="27" w16cid:durableId="1507328046">
    <w:abstractNumId w:val="9"/>
  </w:num>
  <w:num w:numId="28" w16cid:durableId="837842683">
    <w:abstractNumId w:val="8"/>
  </w:num>
  <w:num w:numId="29" w16cid:durableId="1449008932">
    <w:abstractNumId w:val="31"/>
  </w:num>
  <w:num w:numId="30" w16cid:durableId="1211696053">
    <w:abstractNumId w:val="7"/>
  </w:num>
  <w:num w:numId="31" w16cid:durableId="1833914362">
    <w:abstractNumId w:val="22"/>
  </w:num>
  <w:num w:numId="32" w16cid:durableId="125204775">
    <w:abstractNumId w:val="0"/>
  </w:num>
  <w:num w:numId="33" w16cid:durableId="2035954409">
    <w:abstractNumId w:val="4"/>
  </w:num>
  <w:num w:numId="34" w16cid:durableId="39062149">
    <w:abstractNumId w:val="1"/>
  </w:num>
  <w:num w:numId="35" w16cid:durableId="2073774215">
    <w:abstractNumId w:val="3"/>
  </w:num>
  <w:num w:numId="36" w16cid:durableId="893660964">
    <w:abstractNumId w:val="14"/>
  </w:num>
  <w:num w:numId="37" w16cid:durableId="991255040">
    <w:abstractNumId w:val="37"/>
  </w:num>
  <w:num w:numId="38" w16cid:durableId="858470195">
    <w:abstractNumId w:val="19"/>
  </w:num>
  <w:num w:numId="39" w16cid:durableId="31005994">
    <w:abstractNumId w:val="32"/>
  </w:num>
  <w:num w:numId="40" w16cid:durableId="1470127581">
    <w:abstractNumId w:val="33"/>
  </w:num>
  <w:num w:numId="41" w16cid:durableId="2829582">
    <w:abstractNumId w:val="25"/>
  </w:num>
  <w:num w:numId="42" w16cid:durableId="74207218">
    <w:abstractNumId w:val="26"/>
  </w:num>
  <w:num w:numId="43" w16cid:durableId="568075195">
    <w:abstractNumId w:val="34"/>
  </w:num>
  <w:num w:numId="44" w16cid:durableId="242684604">
    <w:abstractNumId w:val="47"/>
  </w:num>
  <w:num w:numId="45" w16cid:durableId="1089348558">
    <w:abstractNumId w:val="23"/>
  </w:num>
  <w:num w:numId="46" w16cid:durableId="1031345329">
    <w:abstractNumId w:val="12"/>
  </w:num>
  <w:num w:numId="47" w16cid:durableId="771977782">
    <w:abstractNumId w:val="24"/>
  </w:num>
  <w:num w:numId="48" w16cid:durableId="39940563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13180"/>
    <w:rsid w:val="0001362E"/>
    <w:rsid w:val="000204B6"/>
    <w:rsid w:val="00034403"/>
    <w:rsid w:val="000352F2"/>
    <w:rsid w:val="00040835"/>
    <w:rsid w:val="0004311B"/>
    <w:rsid w:val="00046486"/>
    <w:rsid w:val="00052744"/>
    <w:rsid w:val="000652D5"/>
    <w:rsid w:val="00066511"/>
    <w:rsid w:val="00076745"/>
    <w:rsid w:val="000818E1"/>
    <w:rsid w:val="000830A8"/>
    <w:rsid w:val="0009475F"/>
    <w:rsid w:val="000C1387"/>
    <w:rsid w:val="000C15B7"/>
    <w:rsid w:val="000C7BBC"/>
    <w:rsid w:val="000D23F6"/>
    <w:rsid w:val="000D28D3"/>
    <w:rsid w:val="000E641C"/>
    <w:rsid w:val="000F2CB1"/>
    <w:rsid w:val="000F2F5C"/>
    <w:rsid w:val="000F519E"/>
    <w:rsid w:val="000F66B1"/>
    <w:rsid w:val="000F6F19"/>
    <w:rsid w:val="00100C53"/>
    <w:rsid w:val="00101177"/>
    <w:rsid w:val="00117523"/>
    <w:rsid w:val="00120C87"/>
    <w:rsid w:val="001227BB"/>
    <w:rsid w:val="001242BC"/>
    <w:rsid w:val="00135B7D"/>
    <w:rsid w:val="00136210"/>
    <w:rsid w:val="00142F3E"/>
    <w:rsid w:val="00162EDA"/>
    <w:rsid w:val="00164C8F"/>
    <w:rsid w:val="00167F35"/>
    <w:rsid w:val="0017333B"/>
    <w:rsid w:val="001955EF"/>
    <w:rsid w:val="001A01D2"/>
    <w:rsid w:val="001A1D88"/>
    <w:rsid w:val="001A3DB2"/>
    <w:rsid w:val="001B5449"/>
    <w:rsid w:val="001B7E53"/>
    <w:rsid w:val="001C1876"/>
    <w:rsid w:val="001C646D"/>
    <w:rsid w:val="001D0B38"/>
    <w:rsid w:val="001D6E64"/>
    <w:rsid w:val="001E6EDC"/>
    <w:rsid w:val="001F5A28"/>
    <w:rsid w:val="001F7F65"/>
    <w:rsid w:val="002009B4"/>
    <w:rsid w:val="00204A3A"/>
    <w:rsid w:val="00206D53"/>
    <w:rsid w:val="00210C11"/>
    <w:rsid w:val="00213878"/>
    <w:rsid w:val="00216674"/>
    <w:rsid w:val="00224D74"/>
    <w:rsid w:val="00225ADC"/>
    <w:rsid w:val="00227D2A"/>
    <w:rsid w:val="00231136"/>
    <w:rsid w:val="002420CF"/>
    <w:rsid w:val="00255E05"/>
    <w:rsid w:val="00262008"/>
    <w:rsid w:val="00271BF6"/>
    <w:rsid w:val="002963E0"/>
    <w:rsid w:val="002A0D2D"/>
    <w:rsid w:val="002A1507"/>
    <w:rsid w:val="002A3B48"/>
    <w:rsid w:val="002B48E4"/>
    <w:rsid w:val="002C029B"/>
    <w:rsid w:val="002C55D7"/>
    <w:rsid w:val="002E75D3"/>
    <w:rsid w:val="002E7E88"/>
    <w:rsid w:val="002F4643"/>
    <w:rsid w:val="002F490C"/>
    <w:rsid w:val="002F62D6"/>
    <w:rsid w:val="00307B7B"/>
    <w:rsid w:val="003100BE"/>
    <w:rsid w:val="00314820"/>
    <w:rsid w:val="0031575A"/>
    <w:rsid w:val="0032089C"/>
    <w:rsid w:val="003323D7"/>
    <w:rsid w:val="00345AB1"/>
    <w:rsid w:val="00350378"/>
    <w:rsid w:val="00353164"/>
    <w:rsid w:val="00371868"/>
    <w:rsid w:val="003733BE"/>
    <w:rsid w:val="003741DC"/>
    <w:rsid w:val="003752E0"/>
    <w:rsid w:val="003810A8"/>
    <w:rsid w:val="0038681F"/>
    <w:rsid w:val="00393B3B"/>
    <w:rsid w:val="003947AD"/>
    <w:rsid w:val="00395849"/>
    <w:rsid w:val="003A2456"/>
    <w:rsid w:val="003A43BF"/>
    <w:rsid w:val="003A6FED"/>
    <w:rsid w:val="003A75FF"/>
    <w:rsid w:val="003C1BBC"/>
    <w:rsid w:val="003C459E"/>
    <w:rsid w:val="003C679F"/>
    <w:rsid w:val="003D2600"/>
    <w:rsid w:val="003E331F"/>
    <w:rsid w:val="003E7D52"/>
    <w:rsid w:val="003F0BCA"/>
    <w:rsid w:val="003F5ECC"/>
    <w:rsid w:val="004005FF"/>
    <w:rsid w:val="00404C8C"/>
    <w:rsid w:val="004057C0"/>
    <w:rsid w:val="0041002D"/>
    <w:rsid w:val="00412B5C"/>
    <w:rsid w:val="0041691C"/>
    <w:rsid w:val="00421979"/>
    <w:rsid w:val="00422E76"/>
    <w:rsid w:val="00423D5B"/>
    <w:rsid w:val="00431C5C"/>
    <w:rsid w:val="00442A22"/>
    <w:rsid w:val="00443CBE"/>
    <w:rsid w:val="004454AA"/>
    <w:rsid w:val="00447613"/>
    <w:rsid w:val="0045037C"/>
    <w:rsid w:val="00460ED8"/>
    <w:rsid w:val="004650E1"/>
    <w:rsid w:val="00475BD8"/>
    <w:rsid w:val="00480208"/>
    <w:rsid w:val="004820D4"/>
    <w:rsid w:val="00482431"/>
    <w:rsid w:val="00494DEE"/>
    <w:rsid w:val="00495EF8"/>
    <w:rsid w:val="004966B9"/>
    <w:rsid w:val="004A012E"/>
    <w:rsid w:val="004A4278"/>
    <w:rsid w:val="004A68B9"/>
    <w:rsid w:val="004B00BB"/>
    <w:rsid w:val="004B1AC5"/>
    <w:rsid w:val="004B3046"/>
    <w:rsid w:val="004B4B98"/>
    <w:rsid w:val="004B5BC6"/>
    <w:rsid w:val="004C1336"/>
    <w:rsid w:val="004C164B"/>
    <w:rsid w:val="004C1F77"/>
    <w:rsid w:val="004C4470"/>
    <w:rsid w:val="004C5555"/>
    <w:rsid w:val="004C5928"/>
    <w:rsid w:val="004D1992"/>
    <w:rsid w:val="004D50B5"/>
    <w:rsid w:val="004D539B"/>
    <w:rsid w:val="0050076F"/>
    <w:rsid w:val="005037E2"/>
    <w:rsid w:val="0051517A"/>
    <w:rsid w:val="00516475"/>
    <w:rsid w:val="0051693E"/>
    <w:rsid w:val="00521630"/>
    <w:rsid w:val="005232C4"/>
    <w:rsid w:val="005232DA"/>
    <w:rsid w:val="0053008E"/>
    <w:rsid w:val="00530A25"/>
    <w:rsid w:val="00535C8C"/>
    <w:rsid w:val="00536E94"/>
    <w:rsid w:val="0054034D"/>
    <w:rsid w:val="00541AA9"/>
    <w:rsid w:val="00543B56"/>
    <w:rsid w:val="00550246"/>
    <w:rsid w:val="00555ABD"/>
    <w:rsid w:val="005566F5"/>
    <w:rsid w:val="00556FB5"/>
    <w:rsid w:val="0056156C"/>
    <w:rsid w:val="00563720"/>
    <w:rsid w:val="00566AD1"/>
    <w:rsid w:val="00567742"/>
    <w:rsid w:val="00572B97"/>
    <w:rsid w:val="00573C3A"/>
    <w:rsid w:val="005817CA"/>
    <w:rsid w:val="005846B2"/>
    <w:rsid w:val="00591023"/>
    <w:rsid w:val="00595847"/>
    <w:rsid w:val="005A2D02"/>
    <w:rsid w:val="005A63F8"/>
    <w:rsid w:val="005B2A79"/>
    <w:rsid w:val="005B39A4"/>
    <w:rsid w:val="005B3D4C"/>
    <w:rsid w:val="005C18A6"/>
    <w:rsid w:val="005C714C"/>
    <w:rsid w:val="005D7290"/>
    <w:rsid w:val="005E6AFA"/>
    <w:rsid w:val="005F5885"/>
    <w:rsid w:val="00610BEB"/>
    <w:rsid w:val="006132D1"/>
    <w:rsid w:val="00614204"/>
    <w:rsid w:val="0061678F"/>
    <w:rsid w:val="00617D5E"/>
    <w:rsid w:val="006222B6"/>
    <w:rsid w:val="00622968"/>
    <w:rsid w:val="00630F96"/>
    <w:rsid w:val="0063242C"/>
    <w:rsid w:val="0064225C"/>
    <w:rsid w:val="00644EFA"/>
    <w:rsid w:val="00657425"/>
    <w:rsid w:val="00660A3E"/>
    <w:rsid w:val="0066640D"/>
    <w:rsid w:val="0067013F"/>
    <w:rsid w:val="006729C7"/>
    <w:rsid w:val="00673F51"/>
    <w:rsid w:val="006837E9"/>
    <w:rsid w:val="00683CB1"/>
    <w:rsid w:val="0068610E"/>
    <w:rsid w:val="00686C14"/>
    <w:rsid w:val="006906AF"/>
    <w:rsid w:val="00694309"/>
    <w:rsid w:val="006A0EA4"/>
    <w:rsid w:val="006D6822"/>
    <w:rsid w:val="006D6FB0"/>
    <w:rsid w:val="006D7F3E"/>
    <w:rsid w:val="006F060E"/>
    <w:rsid w:val="006F0700"/>
    <w:rsid w:val="006F2145"/>
    <w:rsid w:val="006F58B7"/>
    <w:rsid w:val="00703F77"/>
    <w:rsid w:val="0070485D"/>
    <w:rsid w:val="00705E87"/>
    <w:rsid w:val="00707C58"/>
    <w:rsid w:val="00716E47"/>
    <w:rsid w:val="00717235"/>
    <w:rsid w:val="00721375"/>
    <w:rsid w:val="00727425"/>
    <w:rsid w:val="0073081D"/>
    <w:rsid w:val="00745903"/>
    <w:rsid w:val="0075589C"/>
    <w:rsid w:val="0077177E"/>
    <w:rsid w:val="00772E88"/>
    <w:rsid w:val="007739D9"/>
    <w:rsid w:val="007767E4"/>
    <w:rsid w:val="00777F8D"/>
    <w:rsid w:val="007815D8"/>
    <w:rsid w:val="00783E36"/>
    <w:rsid w:val="007938F2"/>
    <w:rsid w:val="007963AE"/>
    <w:rsid w:val="007968AC"/>
    <w:rsid w:val="00796C40"/>
    <w:rsid w:val="007A0841"/>
    <w:rsid w:val="007A37A1"/>
    <w:rsid w:val="007A4639"/>
    <w:rsid w:val="007A5403"/>
    <w:rsid w:val="007A7785"/>
    <w:rsid w:val="007C219F"/>
    <w:rsid w:val="007C5114"/>
    <w:rsid w:val="007D5136"/>
    <w:rsid w:val="007E10FD"/>
    <w:rsid w:val="007E3EC8"/>
    <w:rsid w:val="007F2487"/>
    <w:rsid w:val="007F42B9"/>
    <w:rsid w:val="007F762A"/>
    <w:rsid w:val="007F7EF7"/>
    <w:rsid w:val="00804BFA"/>
    <w:rsid w:val="00807020"/>
    <w:rsid w:val="008156B5"/>
    <w:rsid w:val="00815828"/>
    <w:rsid w:val="00826B88"/>
    <w:rsid w:val="00827667"/>
    <w:rsid w:val="00833DDD"/>
    <w:rsid w:val="00834199"/>
    <w:rsid w:val="00836C4B"/>
    <w:rsid w:val="008412E9"/>
    <w:rsid w:val="00853156"/>
    <w:rsid w:val="00860CC5"/>
    <w:rsid w:val="00861482"/>
    <w:rsid w:val="0086500A"/>
    <w:rsid w:val="008658D1"/>
    <w:rsid w:val="00867096"/>
    <w:rsid w:val="00867F08"/>
    <w:rsid w:val="00877354"/>
    <w:rsid w:val="00891E0B"/>
    <w:rsid w:val="008927EC"/>
    <w:rsid w:val="00893A26"/>
    <w:rsid w:val="008B20FF"/>
    <w:rsid w:val="008B488C"/>
    <w:rsid w:val="008C006F"/>
    <w:rsid w:val="008C0D26"/>
    <w:rsid w:val="008C38DE"/>
    <w:rsid w:val="008D2FC5"/>
    <w:rsid w:val="008E499F"/>
    <w:rsid w:val="009007DD"/>
    <w:rsid w:val="00901B5D"/>
    <w:rsid w:val="00902C91"/>
    <w:rsid w:val="00912968"/>
    <w:rsid w:val="009165D8"/>
    <w:rsid w:val="00920556"/>
    <w:rsid w:val="00922FB7"/>
    <w:rsid w:val="00930AA6"/>
    <w:rsid w:val="00931B8E"/>
    <w:rsid w:val="00934F27"/>
    <w:rsid w:val="00937284"/>
    <w:rsid w:val="00937C03"/>
    <w:rsid w:val="009413EC"/>
    <w:rsid w:val="00943653"/>
    <w:rsid w:val="00950A75"/>
    <w:rsid w:val="0095375A"/>
    <w:rsid w:val="00956A79"/>
    <w:rsid w:val="009576F4"/>
    <w:rsid w:val="00961B37"/>
    <w:rsid w:val="00963DFF"/>
    <w:rsid w:val="00974854"/>
    <w:rsid w:val="00984FAF"/>
    <w:rsid w:val="00990A1B"/>
    <w:rsid w:val="00990AD2"/>
    <w:rsid w:val="0099277E"/>
    <w:rsid w:val="00995F4D"/>
    <w:rsid w:val="009A0B9B"/>
    <w:rsid w:val="009A0E74"/>
    <w:rsid w:val="009A31BA"/>
    <w:rsid w:val="009B1387"/>
    <w:rsid w:val="009B1DFF"/>
    <w:rsid w:val="009B523B"/>
    <w:rsid w:val="009B5C68"/>
    <w:rsid w:val="009C1533"/>
    <w:rsid w:val="009C1C36"/>
    <w:rsid w:val="009C546F"/>
    <w:rsid w:val="009D40AA"/>
    <w:rsid w:val="009E2C14"/>
    <w:rsid w:val="009F1809"/>
    <w:rsid w:val="00A02BDE"/>
    <w:rsid w:val="00A05379"/>
    <w:rsid w:val="00A11479"/>
    <w:rsid w:val="00A13581"/>
    <w:rsid w:val="00A21604"/>
    <w:rsid w:val="00A2381B"/>
    <w:rsid w:val="00A2408E"/>
    <w:rsid w:val="00A27577"/>
    <w:rsid w:val="00A33B47"/>
    <w:rsid w:val="00A37590"/>
    <w:rsid w:val="00A43482"/>
    <w:rsid w:val="00A45942"/>
    <w:rsid w:val="00A47EB9"/>
    <w:rsid w:val="00A47EDD"/>
    <w:rsid w:val="00A51BF6"/>
    <w:rsid w:val="00A52F38"/>
    <w:rsid w:val="00A52FC4"/>
    <w:rsid w:val="00A56538"/>
    <w:rsid w:val="00A567C9"/>
    <w:rsid w:val="00A6252B"/>
    <w:rsid w:val="00A75FC0"/>
    <w:rsid w:val="00A81B0E"/>
    <w:rsid w:val="00A9589F"/>
    <w:rsid w:val="00AA392D"/>
    <w:rsid w:val="00AA640A"/>
    <w:rsid w:val="00AB0962"/>
    <w:rsid w:val="00AB3F7F"/>
    <w:rsid w:val="00AB475E"/>
    <w:rsid w:val="00AB6DCF"/>
    <w:rsid w:val="00AC3785"/>
    <w:rsid w:val="00AC5B38"/>
    <w:rsid w:val="00AC6735"/>
    <w:rsid w:val="00AC673D"/>
    <w:rsid w:val="00AD4AFA"/>
    <w:rsid w:val="00AD6793"/>
    <w:rsid w:val="00AD6FB3"/>
    <w:rsid w:val="00AE00BE"/>
    <w:rsid w:val="00AE018A"/>
    <w:rsid w:val="00AE0B12"/>
    <w:rsid w:val="00AE11E5"/>
    <w:rsid w:val="00AE2AAF"/>
    <w:rsid w:val="00AF1228"/>
    <w:rsid w:val="00AF2807"/>
    <w:rsid w:val="00AF6607"/>
    <w:rsid w:val="00B004B1"/>
    <w:rsid w:val="00B04859"/>
    <w:rsid w:val="00B07477"/>
    <w:rsid w:val="00B07A61"/>
    <w:rsid w:val="00B11D07"/>
    <w:rsid w:val="00B13E4D"/>
    <w:rsid w:val="00B15E74"/>
    <w:rsid w:val="00B17332"/>
    <w:rsid w:val="00B20FE1"/>
    <w:rsid w:val="00B22230"/>
    <w:rsid w:val="00B22AA4"/>
    <w:rsid w:val="00B26E35"/>
    <w:rsid w:val="00B27957"/>
    <w:rsid w:val="00B33BB7"/>
    <w:rsid w:val="00B35D75"/>
    <w:rsid w:val="00B41B31"/>
    <w:rsid w:val="00B47375"/>
    <w:rsid w:val="00B52124"/>
    <w:rsid w:val="00B549AC"/>
    <w:rsid w:val="00B60087"/>
    <w:rsid w:val="00B679CC"/>
    <w:rsid w:val="00B71136"/>
    <w:rsid w:val="00B76A9D"/>
    <w:rsid w:val="00B77D41"/>
    <w:rsid w:val="00B83D5F"/>
    <w:rsid w:val="00B94462"/>
    <w:rsid w:val="00BA4BD4"/>
    <w:rsid w:val="00BB5993"/>
    <w:rsid w:val="00BC3DC4"/>
    <w:rsid w:val="00BC512F"/>
    <w:rsid w:val="00BC7B1E"/>
    <w:rsid w:val="00BD031B"/>
    <w:rsid w:val="00BD0A2E"/>
    <w:rsid w:val="00BD56CC"/>
    <w:rsid w:val="00BD57E2"/>
    <w:rsid w:val="00BD5946"/>
    <w:rsid w:val="00BE471F"/>
    <w:rsid w:val="00BE7E4E"/>
    <w:rsid w:val="00BF0B5B"/>
    <w:rsid w:val="00BF18C5"/>
    <w:rsid w:val="00BF45F2"/>
    <w:rsid w:val="00BF5CD1"/>
    <w:rsid w:val="00C0110B"/>
    <w:rsid w:val="00C03092"/>
    <w:rsid w:val="00C10FDC"/>
    <w:rsid w:val="00C12364"/>
    <w:rsid w:val="00C130F2"/>
    <w:rsid w:val="00C2052B"/>
    <w:rsid w:val="00C22393"/>
    <w:rsid w:val="00C2329A"/>
    <w:rsid w:val="00C24A34"/>
    <w:rsid w:val="00C335F0"/>
    <w:rsid w:val="00C4355C"/>
    <w:rsid w:val="00C57663"/>
    <w:rsid w:val="00C6337F"/>
    <w:rsid w:val="00C63E5C"/>
    <w:rsid w:val="00C64803"/>
    <w:rsid w:val="00C6505B"/>
    <w:rsid w:val="00C67BD2"/>
    <w:rsid w:val="00C81C93"/>
    <w:rsid w:val="00C830CB"/>
    <w:rsid w:val="00C833EC"/>
    <w:rsid w:val="00C839A4"/>
    <w:rsid w:val="00C865DF"/>
    <w:rsid w:val="00C86916"/>
    <w:rsid w:val="00C9338E"/>
    <w:rsid w:val="00C9645A"/>
    <w:rsid w:val="00C9753E"/>
    <w:rsid w:val="00CA7432"/>
    <w:rsid w:val="00CC48BE"/>
    <w:rsid w:val="00CC5BCC"/>
    <w:rsid w:val="00CD38E3"/>
    <w:rsid w:val="00CD6D27"/>
    <w:rsid w:val="00CE2415"/>
    <w:rsid w:val="00CE46F9"/>
    <w:rsid w:val="00CE56FF"/>
    <w:rsid w:val="00CE5EED"/>
    <w:rsid w:val="00CF0A41"/>
    <w:rsid w:val="00CF731E"/>
    <w:rsid w:val="00CF7BD4"/>
    <w:rsid w:val="00D079AD"/>
    <w:rsid w:val="00D11C76"/>
    <w:rsid w:val="00D17742"/>
    <w:rsid w:val="00D17DE3"/>
    <w:rsid w:val="00D221E4"/>
    <w:rsid w:val="00D27839"/>
    <w:rsid w:val="00D314E2"/>
    <w:rsid w:val="00D31B92"/>
    <w:rsid w:val="00D369C8"/>
    <w:rsid w:val="00D411A0"/>
    <w:rsid w:val="00D42792"/>
    <w:rsid w:val="00D47BA2"/>
    <w:rsid w:val="00D52E04"/>
    <w:rsid w:val="00D54190"/>
    <w:rsid w:val="00D60CB5"/>
    <w:rsid w:val="00D662E0"/>
    <w:rsid w:val="00D72D1D"/>
    <w:rsid w:val="00D76E5E"/>
    <w:rsid w:val="00D7788F"/>
    <w:rsid w:val="00D828D1"/>
    <w:rsid w:val="00D8306E"/>
    <w:rsid w:val="00D8718F"/>
    <w:rsid w:val="00D87652"/>
    <w:rsid w:val="00D87D63"/>
    <w:rsid w:val="00D9332B"/>
    <w:rsid w:val="00DA61E0"/>
    <w:rsid w:val="00DB2A96"/>
    <w:rsid w:val="00DB3F33"/>
    <w:rsid w:val="00DC12B9"/>
    <w:rsid w:val="00DC798D"/>
    <w:rsid w:val="00DC7B0F"/>
    <w:rsid w:val="00DD0930"/>
    <w:rsid w:val="00DD0C47"/>
    <w:rsid w:val="00DD1C12"/>
    <w:rsid w:val="00DE03CD"/>
    <w:rsid w:val="00E058D1"/>
    <w:rsid w:val="00E07D6A"/>
    <w:rsid w:val="00E127E6"/>
    <w:rsid w:val="00E15033"/>
    <w:rsid w:val="00E161EF"/>
    <w:rsid w:val="00E162EE"/>
    <w:rsid w:val="00E22B5F"/>
    <w:rsid w:val="00E3085B"/>
    <w:rsid w:val="00E33D00"/>
    <w:rsid w:val="00E41143"/>
    <w:rsid w:val="00E41C6C"/>
    <w:rsid w:val="00E43A8A"/>
    <w:rsid w:val="00E45E69"/>
    <w:rsid w:val="00E47596"/>
    <w:rsid w:val="00E523BD"/>
    <w:rsid w:val="00E55972"/>
    <w:rsid w:val="00E637E1"/>
    <w:rsid w:val="00E7056D"/>
    <w:rsid w:val="00E71BAD"/>
    <w:rsid w:val="00E811FD"/>
    <w:rsid w:val="00E87215"/>
    <w:rsid w:val="00E938B3"/>
    <w:rsid w:val="00EA22CA"/>
    <w:rsid w:val="00EA66B7"/>
    <w:rsid w:val="00EB33A4"/>
    <w:rsid w:val="00EB46BE"/>
    <w:rsid w:val="00ED0639"/>
    <w:rsid w:val="00ED0809"/>
    <w:rsid w:val="00ED15FA"/>
    <w:rsid w:val="00ED28BB"/>
    <w:rsid w:val="00ED5D2A"/>
    <w:rsid w:val="00EE1716"/>
    <w:rsid w:val="00EE6E0E"/>
    <w:rsid w:val="00F01C69"/>
    <w:rsid w:val="00F12655"/>
    <w:rsid w:val="00F128AF"/>
    <w:rsid w:val="00F26967"/>
    <w:rsid w:val="00F53528"/>
    <w:rsid w:val="00F64DAD"/>
    <w:rsid w:val="00F66FA0"/>
    <w:rsid w:val="00F72CE1"/>
    <w:rsid w:val="00F75753"/>
    <w:rsid w:val="00F75B42"/>
    <w:rsid w:val="00F768C6"/>
    <w:rsid w:val="00F85079"/>
    <w:rsid w:val="00F857AA"/>
    <w:rsid w:val="00F9182F"/>
    <w:rsid w:val="00F938FF"/>
    <w:rsid w:val="00F94D57"/>
    <w:rsid w:val="00FA2250"/>
    <w:rsid w:val="00FA2F60"/>
    <w:rsid w:val="00FA2FB7"/>
    <w:rsid w:val="00FA33D4"/>
    <w:rsid w:val="00FB022C"/>
    <w:rsid w:val="00FB08CD"/>
    <w:rsid w:val="00FB09CE"/>
    <w:rsid w:val="00FC06CF"/>
    <w:rsid w:val="00FC5283"/>
    <w:rsid w:val="00FC5DF7"/>
    <w:rsid w:val="00FD0569"/>
    <w:rsid w:val="00FD13DC"/>
    <w:rsid w:val="00FD18AD"/>
    <w:rsid w:val="00FD6A43"/>
    <w:rsid w:val="00FE1519"/>
    <w:rsid w:val="00FE5432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7E1"/>
    <w:pPr>
      <w:spacing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2BDE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2BDE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2BDE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02B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02B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B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B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B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B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2BD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BDE"/>
    <w:rPr>
      <w:rFonts w:ascii="Times New Roman" w:hAnsi="Times New Roman"/>
      <w:sz w:val="24"/>
    </w:rPr>
  </w:style>
  <w:style w:type="paragraph" w:customStyle="1" w:styleId="Default">
    <w:name w:val="Default"/>
    <w:rsid w:val="00A02B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A02BD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2BD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02BDE"/>
    <w:rPr>
      <w:rFonts w:ascii="Times New Roman" w:eastAsiaTheme="majorEastAsia" w:hAnsi="Times New Roman" w:cstheme="majorBidi"/>
      <w:b/>
      <w:sz w:val="24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A02BDE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A02BDE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02BDE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02BDE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A02BDE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A02B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2BDE"/>
    <w:rPr>
      <w:rFonts w:ascii="Times New Roman" w:eastAsiaTheme="majorEastAsia" w:hAnsi="Times New Roman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02BD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02BD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BD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BD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B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B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A02BDE"/>
    <w:rPr>
      <w:rFonts w:ascii="Times New Roman" w:hAnsi="Times New Roman"/>
      <w:sz w:val="24"/>
    </w:rPr>
  </w:style>
  <w:style w:type="paragraph" w:customStyle="1" w:styleId="TituloNivel1APA">
    <w:name w:val="TituloNivel1APA"/>
    <w:next w:val="Normal"/>
    <w:link w:val="TituloNivel1APACar"/>
    <w:autoRedefine/>
    <w:rsid w:val="00A02BDE"/>
    <w:pPr>
      <w:spacing w:line="480" w:lineRule="auto"/>
      <w:jc w:val="center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1APACar">
    <w:name w:val="TituloNivel1APA Car"/>
    <w:basedOn w:val="Ttulo1Car"/>
    <w:link w:val="TituloNivel1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2">
    <w:name w:val="TituloNivel2"/>
    <w:next w:val="Normal"/>
    <w:link w:val="TituloNivel2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Car">
    <w:name w:val="TituloNivel2 Car"/>
    <w:basedOn w:val="TituloNivel1APACar"/>
    <w:link w:val="TituloNivel2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3APA">
    <w:name w:val="TituloNivel3APA"/>
    <w:next w:val="Normal"/>
    <w:link w:val="TituloNivel3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character" w:customStyle="1" w:styleId="TituloNivel3APACar">
    <w:name w:val="TituloNivel3APA Car"/>
    <w:basedOn w:val="Fuentedeprrafopredeter"/>
    <w:link w:val="TituloNivel3APA"/>
    <w:rsid w:val="00A02BDE"/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paragraph" w:customStyle="1" w:styleId="TituloNivel2APA">
    <w:name w:val="TituloNivel2APA"/>
    <w:next w:val="Normal"/>
    <w:link w:val="TituloNivel2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APACar">
    <w:name w:val="TituloNivel2APA Car"/>
    <w:basedOn w:val="TituloNivel1APACar"/>
    <w:link w:val="TituloNivel2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styleId="Sinespaciado">
    <w:name w:val="No Spacing"/>
    <w:uiPriority w:val="1"/>
    <w:qFormat/>
    <w:rsid w:val="00A02BDE"/>
    <w:pPr>
      <w:spacing w:after="0" w:line="240" w:lineRule="auto"/>
      <w:ind w:firstLine="709"/>
    </w:pPr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02B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2FB7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BD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D5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55E0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D8306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93A2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  <w:style w:type="table" w:styleId="Tablaconcuadrculaclara">
    <w:name w:val="Grid Table Light"/>
    <w:basedOn w:val="Tablanormal"/>
    <w:uiPriority w:val="40"/>
    <w:rsid w:val="00893A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7739D9"/>
  </w:style>
  <w:style w:type="paragraph" w:styleId="TDC4">
    <w:name w:val="toc 4"/>
    <w:basedOn w:val="Normal"/>
    <w:next w:val="Normal"/>
    <w:autoRedefine/>
    <w:uiPriority w:val="39"/>
    <w:unhideWhenUsed/>
    <w:rsid w:val="00D47BA2"/>
    <w:pPr>
      <w:spacing w:after="100" w:line="278" w:lineRule="auto"/>
      <w:ind w:left="7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47BA2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47BA2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47BA2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47BA2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47BA2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numbering" w:customStyle="1" w:styleId="Sinlista1">
    <w:name w:val="Sin lista1"/>
    <w:next w:val="Sinlista"/>
    <w:uiPriority w:val="99"/>
    <w:semiHidden/>
    <w:unhideWhenUsed/>
    <w:rsid w:val="00101177"/>
  </w:style>
  <w:style w:type="paragraph" w:customStyle="1" w:styleId="msonormal0">
    <w:name w:val="msonormal"/>
    <w:basedOn w:val="Normal"/>
    <w:rsid w:val="0010117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3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Documents\Plantillas%20personalizadas%20de%20Office\normasAP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dev</b:Tag>
    <b:SourceType>InternetSite</b:SourceType>
    <b:Guid>{24C12E9F-55D1-4F02-82E4-775E85D7D504}</b:Guid>
    <b:Title>developer Mozilla</b:Title>
    <b:URL>https://developer.mozilla.org/es/docs/Web/JavaScript/Reference/Global_Objects/Math/random</b:URL>
    <b:RefOrder>1</b:RefOrder>
  </b:Source>
  <b:Source>
    <b:Tag>lis</b:Tag>
    <b:SourceType>InternetSite</b:SourceType>
    <b:Guid>{B1A39B3E-BB50-429F-A37A-77C233FA1CCF}</b:Guid>
    <b:Title>listener</b:Title>
    <b:URL>https://developer.mozilla.org/es/docs/Web/API/EventTarget/addEventListener</b:URL>
    <b:RefOrder>2</b:RefOrder>
  </b:Source>
</b:Sources>
</file>

<file path=customXml/itemProps1.xml><?xml version="1.0" encoding="utf-8"?>
<ds:datastoreItem xmlns:ds="http://schemas.openxmlformats.org/officeDocument/2006/customXml" ds:itemID="{F0D7E4F3-FBD5-45E9-B64E-4DA8A8C6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normasAPA.dotx</Template>
  <TotalTime>4754</TotalTime>
  <Pages>9</Pages>
  <Words>920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Ruiz</cp:lastModifiedBy>
  <cp:revision>143</cp:revision>
  <cp:lastPrinted>2026-09-09T17:37:00Z</cp:lastPrinted>
  <dcterms:created xsi:type="dcterms:W3CDTF">2025-08-23T16:37:00Z</dcterms:created>
  <dcterms:modified xsi:type="dcterms:W3CDTF">2026-10-20T23:28:00Z</dcterms:modified>
</cp:coreProperties>
</file>